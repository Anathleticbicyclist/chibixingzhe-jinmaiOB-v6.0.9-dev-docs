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2600"/>
      </w:pPr>
    </w:p>
    <w:p>
      <w:pPr>
        <w:pStyle w:val="15"/>
      </w:pPr>
      <w:r>
        <w:t>鸡翅幸哲迈进OB 开发文档</w:t>
      </w:r>
    </w:p>
    <w:p>
      <w:pPr>
        <w:spacing w:before="240" w:after="120"/>
        <w:jc w:val="center"/>
      </w:pPr>
      <w:r>
        <w:rPr>
          <w:color w:val="555555"/>
          <w:sz w:val="28"/>
          <w:szCs w:val="28"/>
        </w:rPr>
        <w:t>iGPSPORT / 行者 / 迈金 → Outbase 运动数据同步工具</w:t>
      </w:r>
    </w:p>
    <w:p>
      <w:pPr>
        <w:spacing w:after="120"/>
        <w:jc w:val="center"/>
      </w:pPr>
      <w:r>
        <w:rPr>
          <w:color w:val="777777"/>
          <w:sz w:val="24"/>
          <w:szCs w:val="24"/>
        </w:rPr>
        <w:t>版本 v6.0.9 | Android | Kotlin | 开源文档</w:t>
      </w:r>
    </w:p>
    <w:p>
      <w:pPr>
        <w:spacing w:after="120"/>
        <w:jc w:val="center"/>
      </w:pPr>
      <w:r>
        <w:rPr>
          <w:color w:val="777777"/>
          <w:sz w:val="24"/>
          <w:szCs w:val="24"/>
        </w:rPr>
        <w:t>许可证：MIT License</w:t>
      </w:r>
    </w:p>
    <w:p>
      <w:r>
        <w:br w:type="page"/>
      </w:r>
    </w:p>
    <w:p>
      <w:pPr>
        <w:pStyle w:val="16"/>
      </w:pPr>
      <w:r>
        <w:t>目录</w:t>
      </w:r>
    </w:p>
    <w:sdt>
      <w:sdtPr>
        <w:id w:val="-560355969"/>
      </w:sdtPr>
      <w:sdtContent>
        <w:p>
          <w:r>
            <w:fldChar w:fldCharType="begin"/>
          </w:r>
          <w:r>
            <w:instrText xml:space="preserve">TOC \h \o "1-2" 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16"/>
      </w:pPr>
      <w:r>
        <w:t>1. 项目概述</w:t>
      </w:r>
    </w:p>
    <w:p>
      <w:pPr>
        <w:spacing w:after="120"/>
      </w:pPr>
      <w:r>
        <w:t>本应用是一款 Android 数据迁移工具，将骑行/跑步等运动记录从三个国内平台批量同步到 Outbase 平台。核心链路：登录各平台 → 分页拉取活动列表 → 下载原始运动文件（FIT/GPX）→ 必要时格式转换 → 上传 Outbase CDN → 调用注册接口入库。</w:t>
      </w:r>
    </w:p>
    <w:p>
      <w:pPr>
        <w:pStyle w:val="17"/>
      </w:pPr>
      <w:r>
        <w:t>1.1 功能清单</w:t>
      </w:r>
    </w:p>
    <w:p>
      <w:pPr>
        <w:pStyle w:val="23"/>
        <w:numPr>
          <w:ilvl w:val="0"/>
          <w:numId w:val="1"/>
        </w:numPr>
        <w:spacing w:after="60"/>
      </w:pPr>
      <w:r>
        <w:t>iGPSPORT：WebView登录（自动提取Bearer Token）、活动列表分页、原生FIT下载</w:t>
      </w:r>
    </w:p>
    <w:p>
      <w:pPr>
        <w:pStyle w:val="23"/>
        <w:numPr>
          <w:ilvl w:val="0"/>
          <w:numId w:val="1"/>
        </w:numPr>
        <w:spacing w:after="60"/>
      </w:pPr>
      <w:r>
        <w:t>行者：WebView登录（sessionid Cookie认证）、GPX下载、端内GPX→FIT转换（含北京时间修正）</w:t>
      </w:r>
    </w:p>
    <w:p>
      <w:pPr>
        <w:pStyle w:val="23"/>
        <w:numPr>
          <w:ilvl w:val="0"/>
          <w:numId w:val="1"/>
        </w:numPr>
        <w:spacing w:after="60"/>
      </w:pPr>
      <w:r>
        <w:t>迈金/顽鹿OTM：WebView登录（JWT认证）、活动列表分页、FIT双通道下载（七牛直链+fit_content通用接口）</w:t>
      </w:r>
    </w:p>
    <w:p>
      <w:pPr>
        <w:pStyle w:val="23"/>
        <w:numPr>
          <w:ilvl w:val="0"/>
          <w:numId w:val="1"/>
        </w:numPr>
        <w:spacing w:after="60"/>
      </w:pPr>
      <w:r>
        <w:t>Outbase：WebView登录（sessionId提取）、CDN h5端点上传、注册接口入库、会话预热校验</w:t>
      </w:r>
    </w:p>
    <w:p>
      <w:pPr>
        <w:pStyle w:val="23"/>
        <w:numPr>
          <w:ilvl w:val="0"/>
          <w:numId w:val="1"/>
        </w:numPr>
        <w:spacing w:after="60"/>
      </w:pPr>
      <w:r>
        <w:t>同步控制：数量1~1000条、跳过0~3000条、单平台/全部来源选择</w:t>
      </w:r>
    </w:p>
    <w:p>
      <w:pPr>
        <w:pStyle w:val="23"/>
        <w:numPr>
          <w:ilvl w:val="0"/>
          <w:numId w:val="1"/>
        </w:numPr>
        <w:spacing w:after="60"/>
      </w:pPr>
      <w:r>
        <w:t>运行日志：全过程详细日志、一键复制、失败原因分类（重复/无文件/错误）</w:t>
      </w:r>
    </w:p>
    <w:p>
      <w:pPr>
        <w:pStyle w:val="17"/>
      </w:pPr>
      <w:r>
        <w:t>1.2 技术栈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开发语言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Kotlin 2.2.0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构建工具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Gradle 8.13 + Android Gradle Plugin 8.13.0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JDK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OpenJDK 21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SDK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minSdk 26 / targetSdk 36 / compileSdk 36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Material Design 3 + XML布局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网络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OkHttp 4.12.0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异步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Kotlin Coroutines 1.7.3 + lifecycleScope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本地存储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SharedPreferences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WebView桥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evaluateJavascript + @JavascriptInterface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GPX转FIT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Outbase官方 gpx2fit.js（打包进assets本地执行）</w:t>
            </w:r>
          </w:p>
        </w:tc>
      </w:tr>
    </w:tbl>
    <w:p>
      <w:r>
        <w:br w:type="page"/>
      </w:r>
    </w:p>
    <w:p>
      <w:pPr>
        <w:pStyle w:val="16"/>
      </w:pPr>
      <w:r>
        <w:t>2. 项目结构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app/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├── build.gradle                  # 应用模块配置（签名、依赖）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└── src/main/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├── AndroidManifest.xml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├── assets/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├── bridge.html           # WebView桥页面（GPX转FIT+上传回退）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└── gpx2fit.js            # Outbase官方GPX→FIT转换库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├── java/com/jichi/ob/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├── MainActivity.kt       # 主界面+同步调度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├── api/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│   ├── IgpsportApi.kt    # iGPSPORT接口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│   ├── XingzheApi.kt     # 行者接口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│   ├── MageneApi.kt      # 迈金OTM接口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│   └── OutbaseApi.kt     # Outbase上传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├── model/Activity.kt     # 数据模型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├── ui/LoginWebActivity.kt# 四平台WebView登录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└── util/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    ├── PrefsManager.kt   # 凭证存储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│       └── WebBridge.kt      # WebView桥管理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└── res/                      # 布局、配色、字符串、图标</w:t>
      </w:r>
    </w:p>
    <w:p>
      <w:pPr>
        <w:spacing w:after="160"/>
      </w:pPr>
    </w:p>
    <w:p>
      <w:r>
        <w:br w:type="page"/>
      </w:r>
    </w:p>
    <w:p>
      <w:pPr>
        <w:pStyle w:val="16"/>
      </w:pPr>
      <w:r>
        <w:t>3. 平台接口详解（全部实测验证）</w:t>
      </w:r>
    </w:p>
    <w:p>
      <w:pPr>
        <w:pStyle w:val="17"/>
      </w:pPr>
      <w:r>
        <w:t>3.1 iGPSPORT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基础URL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https://prod.zh.igpsport.com/service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认证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Authorization: Bearer {token}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Token来源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WebView登录后 localStorage[persist:app-store] → JSON.global.token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登录页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https://login.passport.igpsport.cn/login?lang=zh-Hans</w:t>
            </w:r>
          </w:p>
        </w:tc>
      </w:tr>
    </w:tbl>
    <w:p>
      <w:pPr>
        <w:spacing w:after="120"/>
      </w:pPr>
      <w:r>
        <w:t>活动列表：GET /web-gateway/web-analyze/activity/queryMyActivity，参数 pageNo、pageSize(每页最多20)、reqType=0、sort=1。响应 code=0 成功，data.rows[] 含 RideId/Title/StartTime/Distance/Duration，部分记录直接带 DownloadUrl。</w:t>
      </w:r>
    </w:p>
    <w:p>
      <w:pPr>
        <w:spacing w:after="120"/>
      </w:pPr>
      <w:r>
        <w:t>FIT下载：GET /web-gateway/web-analyze/activity/getDownloadUrl/{rideId} 返回OSS临时直链（活动自带DownloadUrl时直接用）。直链下载无需Auth头。</w:t>
      </w:r>
    </w:p>
    <w:p>
      <w:pPr>
        <w:pStyle w:val="17"/>
      </w:pPr>
      <w:r>
        <w:t>3.2 行者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基础URL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https://www.imxingzhe.com/api/v1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认证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Cookie: sessionid={sessionid}（重要：Bearer Token无效，返回400）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登录页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https://www.imxingzhe.com/login（SPA，登录后服务端Set-Cookie）</w:t>
            </w:r>
          </w:p>
        </w:tc>
      </w:tr>
    </w:tbl>
    <w:p>
      <w:pPr>
        <w:spacing w:after="120"/>
      </w:pPr>
      <w:r>
        <w:t>登录算法（服务端验证用，APP内走WebView无需实现）：POST /user/login/，Body为JSON，account=手机号，password=RSA_PKCS1v15(密码)的Base64，RSA公钥内置于行者前端JS（1024位）。成功后服务端下发sessionid cookie（有效期30天）。未登录状态访问不产生该cookie，可用cookie存在性+user_info接口双重判定登录。</w:t>
      </w:r>
    </w:p>
    <w:p>
      <w:pPr>
        <w:spacing w:after="120"/>
      </w:pPr>
      <w:r>
        <w:t>活动列表：GET /pgworkout/?offset=N&amp;limit=M，支持服务端偏移分页，实测limit=500可用。data.data[] 含 id/title/start_time(毫秒时间戳)/distance(米)/duration。</w:t>
      </w:r>
    </w:p>
    <w:p>
      <w:pPr>
        <w:spacing w:after="120"/>
      </w:pPr>
      <w:r>
        <w:t>文件下载：GET /pgworkout/{id}/gpx 稳定可用（GPX 1.1，仅lat/lon/time）；GET /workout/{id}/fit/ 多数记录返回400/404。策略：GPX优先，FIT回退；GPX需转FIT后上传Outbase。</w:t>
      </w:r>
    </w:p>
    <w:p>
      <w:pPr>
        <w:pStyle w:val="17"/>
      </w:pPr>
      <w:r>
        <w:t>3.3 迈金（顽鹿OTM）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基础URL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https://otm.onelap.cn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认证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Authorization: {token}（JWT裸用，无Bearer前缀）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登录页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https://otm.onelap.cn/login</w:t>
            </w:r>
          </w:p>
        </w:tc>
      </w:tr>
    </w:tbl>
    <w:p>
      <w:pPr>
        <w:spacing w:after="120"/>
      </w:pPr>
      <w:r>
        <w:t>登录：POST /api/login，Body为JSON（account=手机号，password=MD5(密码)），响应 data[0].token 为JWT，data[0].refresh_token 可用于刷新（POST /api/token）。</w:t>
      </w:r>
    </w:p>
    <w:p>
      <w:pPr>
        <w:spacing w:after="120"/>
      </w:pPr>
      <w:r>
        <w:t>活动列表：POST /api/otm/ride_record/list，Body为JSON（page、limit），响应 data.list[] 含 id(24位hex)/name/start_riding_time/distance_km/time_seconds，data.pagination 含 total/has_more。</w:t>
      </w:r>
    </w:p>
    <w:p>
      <w:pPr>
        <w:spacing w:after="120"/>
      </w:pPr>
      <w:r>
        <w:t>详情：GET /api/otm/ride_record/analysis/{id} → data.ridingRecord，关键字段：durl（七牛签名直链）、fitUrl（文件Key，新格式形如 geo/日期/xxx.fit）。</w:t>
      </w:r>
    </w:p>
    <w:p>
      <w:pPr>
        <w:spacing w:after="120"/>
      </w:pPr>
      <w:r>
        <w:t>FIT下载双通道（v6.0.9关键修复）：</w:t>
      </w:r>
    </w:p>
    <w:p>
      <w:pPr>
        <w:pStyle w:val="23"/>
        <w:numPr>
          <w:ilvl w:val="0"/>
          <w:numId w:val="1"/>
        </w:numPr>
        <w:spacing w:after="60"/>
      </w:pPr>
      <w:r>
        <w:t>通道①：GET {durl} 七牛直链 —— 老格式fileKey记录可用，新geo/格式记录返回404</w:t>
      </w:r>
    </w:p>
    <w:p>
      <w:pPr>
        <w:pStyle w:val="23"/>
        <w:numPr>
          <w:ilvl w:val="0"/>
          <w:numId w:val="1"/>
        </w:numPr>
        <w:spacing w:after="60"/>
      </w:pPr>
      <w:r>
        <w:t>通道②：GET /api/otm/ride_record/analysis/fit_content/{base64(fitUrl)} —— 官方网页端同款接口（fitUrl需Base64编码），全格式通用，新记录必用</w:t>
      </w:r>
    </w:p>
    <w:p>
      <w:pPr>
        <w:spacing w:after="120"/>
      </w:pPr>
      <w:r>
        <w:t>注意：fit_content 的参数是 base64(fitUrl)，不是记录ID（传记录ID会500）。fileKey新旧格式差异源于迈金上传管道变化（platform 22→50），与记录时间无直接关系。</w:t>
      </w:r>
    </w:p>
    <w:p>
      <w:pPr>
        <w:pStyle w:val="17"/>
      </w:pPr>
      <w:r>
        <w:t>3.4 Outbase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登录页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https://outbase.cn/zeusfit/official-website/login.html（短信验证码登录）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sessionId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登录成功后前端写入outbase.cn域cookie，APP经CookieManager提取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CDN上传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POST https://melon-gateway.immomo.com/zeusfit/resource/h5/upload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注册接口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POST https://melon-gateway.immomo.com/zeusfit/api/h5/sport/upload/fit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会话校验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POST https://melon-gateway.immomo.com/zeusfit/api/h5/sport/upload/list</w:t>
            </w:r>
          </w:p>
        </w:tc>
      </w:tr>
    </w:tbl>
    <w:p>
      <w:pPr>
        <w:spacing w:after="120"/>
      </w:pPr>
      <w:r>
        <w:t>CDN上传关键发现（2026-08-11）：端点已从 /zeusfit/resource/upload 变更为 /zeusfit/resource/h5/upload。旧端点加了鉴权（匿名请求返回 ec=1044 AUTH_NO_LOGIN），新h5端点使用浏览器风格请求即可（浏览器UA + Origin:https://outbase.cn + Referer），无需Sessionid。</w:t>
      </w:r>
    </w:p>
    <w:p>
      <w:pPr>
        <w:spacing w:after="120"/>
      </w:pPr>
      <w:r>
        <w:t>CDN参数：source=zeusfit、id={guid}{yyyyMMdd}、uri=/resource/{guid前2位}/{guid3-4位}/{guid}{date}.fit、momoid=0；Body为multipart/form-data(file)。成功响应 message=SUCCESS。</w:t>
      </w:r>
    </w:p>
    <w:p>
      <w:pPr>
        <w:spacing w:after="120"/>
      </w:pPr>
      <w:r>
        <w:t>注册：JSON Body（fitGuid=guid+日期、sign=文件MD5、fileName、fileSize），请求头 Sessionid + Uagent(UA+ PCAgent/1.0.0)。ec=0受理（statusDesc从待处理异步变为处理成功）；ec=503/em含已存在=重复；ec=410001=登录态失效。</w:t>
      </w:r>
    </w:p>
    <w:p>
      <w:pPr>
        <w:spacing w:after="120"/>
      </w:pPr>
      <w:r>
        <w:t>会话校验：POST upload/list，Body为JSON（index=0、count=20），带Sessionid头，ec=0表示会话有效。</w:t>
      </w:r>
    </w:p>
    <w:p>
      <w:r>
        <w:br w:type="page"/>
      </w:r>
    </w:p>
    <w:p>
      <w:pPr>
        <w:pStyle w:val="16"/>
      </w:pPr>
      <w:r>
        <w:t>4. 核心机制</w:t>
      </w:r>
    </w:p>
    <w:p>
      <w:pPr>
        <w:pStyle w:val="17"/>
      </w:pPr>
      <w:r>
        <w:t>4.1 GPX→FIT 本地转换（行者专用）</w:t>
      </w:r>
    </w:p>
    <w:p>
      <w:pPr>
        <w:spacing w:after="120"/>
      </w:pPr>
      <w:r>
        <w:t>Outbase只接受FIT格式。行者GPX经打包进assets的Outbase官方gpx2fit.js在WebView内本地转换，不依赖网络。关键点：</w:t>
      </w:r>
    </w:p>
    <w:p>
      <w:pPr>
        <w:pStyle w:val="23"/>
        <w:numPr>
          <w:ilvl w:val="0"/>
          <w:numId w:val="1"/>
        </w:numPr>
        <w:spacing w:after="60"/>
      </w:pPr>
      <w:r>
        <w:t>gpx2fitEncoder 是异步函数（返回Promise），桥接代码必须 Promise.resolve().then() 处理</w:t>
      </w:r>
    </w:p>
    <w:p>
      <w:pPr>
        <w:pStyle w:val="23"/>
        <w:numPr>
          <w:ilvl w:val="0"/>
          <w:numId w:val="1"/>
        </w:numPr>
        <w:spacing w:after="60"/>
      </w:pPr>
      <w:r>
        <w:t>Android WebView自带DOMParser，该库浏览器分支可直接运行</w:t>
      </w:r>
    </w:p>
    <w:p>
      <w:pPr>
        <w:pStyle w:val="23"/>
        <w:numPr>
          <w:ilvl w:val="0"/>
          <w:numId w:val="1"/>
        </w:numPr>
        <w:spacing w:after="60"/>
      </w:pPr>
      <w:r>
        <w:t>GPX为UTC时间，转换前对所有&lt;time&gt;标签+8小时，使Outbase展示为北京时间</w:t>
      </w:r>
    </w:p>
    <w:p>
      <w:pPr>
        <w:pStyle w:val="23"/>
        <w:numPr>
          <w:ilvl w:val="0"/>
          <w:numId w:val="1"/>
        </w:numPr>
        <w:spacing w:after="60"/>
      </w:pPr>
      <w:r>
        <w:t>FIT文件经独立解析器验证：file_id/event/record/lap/session/activity消息完整</w:t>
      </w:r>
    </w:p>
    <w:p>
      <w:pPr>
        <w:spacing w:after="120"/>
      </w:pPr>
      <w:r>
        <w:t>数据流：FIT字节Base64编码 → 按256KB分块注入JS → atob解码 → TextDecoder转GPX文本 → 时区修正 → gpx2fitEncoder → header+消息体+CRC组装 → Base64分块读回Kotlin。</w:t>
      </w:r>
    </w:p>
    <w:p>
      <w:pPr>
        <w:pStyle w:val="17"/>
      </w:pPr>
      <w:r>
        <w:t>4.2 Outbase 上传（h5端点 + 回退）</w:t>
      </w:r>
    </w:p>
    <w:p>
      <w:pPr>
        <w:spacing w:after="120"/>
      </w:pPr>
      <w:r>
        <w:t>主通道：OkHttp直连 resource/h5/upload，浏览器风格请求头，无需鉴权。回退通道：加载真实outbase.cn dashboard页的WebView内执行fetch(credentials:include)，与官方网页请求环境完全一致。上传成功后调用注册接口入库。</w:t>
      </w:r>
    </w:p>
    <w:p>
      <w:pPr>
        <w:pStyle w:val="17"/>
      </w:pPr>
      <w:r>
        <w:t>4.3 四平台 WebView 登录检测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iGPSPORT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每2秒读localStorage[persist:app-store]解析global.token，Bearer前缀且长度&gt;80判定成功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行者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读imxingzhe.com域sessionid cookie，长度&gt;10后调user_info接口二次验证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迈金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每2秒读otm.onelap.cn localStorage[token]，JSON解析t字段长度&gt;30判定成功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>Outbase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>
            <w:r>
              <w:rPr>
                <w:rFonts w:ascii="Consolas" w:eastAsia="Consolas" w:cs="Consolas" w:hAnsi="Consolas"/>
                <w:sz w:val="19"/>
                <w:szCs w:val="19"/>
              </w:rPr>
              <w:t>读outbase.cn域sessionId cookie，长度&gt;10判定成功</w:t>
            </w:r>
          </w:p>
        </w:tc>
      </w:tr>
    </w:tbl>
    <w:p>
      <w:pPr>
        <w:spacing w:after="120"/>
      </w:pPr>
      <w:r>
        <w:t>四平台凭证独立存储于SharedPreferences，互不影响；重新登录某平台不影响其他平台登录态。</w:t>
      </w:r>
    </w:p>
    <w:p>
      <w:r>
        <w:br w:type="page"/>
      </w:r>
    </w:p>
    <w:p>
      <w:pPr>
        <w:pStyle w:val="16"/>
      </w:pPr>
      <w:r>
        <w:t>5. 构建与签名</w:t>
      </w:r>
    </w:p>
    <w:p>
      <w:pPr>
        <w:pStyle w:val="17"/>
      </w:pPr>
      <w:r>
        <w:t>5.1 环境要求</w:t>
      </w:r>
    </w:p>
    <w:p>
      <w:pPr>
        <w:pStyle w:val="23"/>
        <w:numPr>
          <w:ilvl w:val="0"/>
          <w:numId w:val="1"/>
        </w:numPr>
        <w:spacing w:after="60"/>
      </w:pPr>
      <w:r>
        <w:t>JDK 21（需完整JDK，含javac）</w:t>
      </w:r>
    </w:p>
    <w:p>
      <w:pPr>
        <w:pStyle w:val="23"/>
        <w:numPr>
          <w:ilvl w:val="0"/>
          <w:numId w:val="1"/>
        </w:numPr>
        <w:spacing w:after="60"/>
      </w:pPr>
      <w:r>
        <w:t>Gradle 8.13 + AGP 8.13.0 + Kotlin 2.2.0（版本组合已验证，勿随意升降）</w:t>
      </w:r>
    </w:p>
    <w:p>
      <w:pPr>
        <w:pStyle w:val="23"/>
        <w:numPr>
          <w:ilvl w:val="0"/>
          <w:numId w:val="1"/>
        </w:numPr>
        <w:spacing w:after="60"/>
      </w:pPr>
      <w:r>
        <w:t>Android SDK：platforms;android-36 + build-tools;36.0.0</w:t>
      </w:r>
    </w:p>
    <w:p>
      <w:pPr>
        <w:pStyle w:val="23"/>
        <w:numPr>
          <w:ilvl w:val="0"/>
          <w:numId w:val="1"/>
        </w:numPr>
        <w:spacing w:after="60"/>
      </w:pPr>
      <w:r>
        <w:t>依赖仓库：阿里云镜像（google/public），见settings.gradle</w:t>
      </w:r>
    </w:p>
    <w:p>
      <w:pPr>
        <w:pStyle w:val="17"/>
      </w:pPr>
      <w:r>
        <w:t>5.2 构建命令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gradle assembleRelease --no-daemon</w:t>
      </w:r>
    </w:p>
    <w:p>
      <w:pPr>
        <w:spacing w:after="160"/>
      </w:pPr>
    </w:p>
    <w:p>
      <w:pPr>
        <w:spacing w:after="120"/>
      </w:pPr>
      <w:r>
        <w:t>产物：app/build/outputs/apk/release/app-release.apk</w:t>
      </w:r>
    </w:p>
    <w:p>
      <w:pPr>
        <w:pStyle w:val="17"/>
      </w:pPr>
      <w:r>
        <w:t>5.3 签名说明</w:t>
      </w:r>
    </w:p>
    <w:p>
      <w:pPr>
        <w:spacing w:after="120"/>
      </w:pPr>
      <w:r>
        <w:t>release构建使用自定义keystore（RSA 2048，v1+v2签名）。开源使用时请生成自己的keystore并修改app/build.gradle中signingConfigs。注意：工程需放在本地磁盘编译，网络挂载文件系统（如OSS/FUSE）不支持Gradle校验服务，会报Operation not supported。</w:t>
      </w:r>
    </w:p>
    <w:p>
      <w:r>
        <w:br w:type="page"/>
      </w:r>
    </w:p>
    <w:p>
      <w:pPr>
        <w:pStyle w:val="16"/>
      </w:pPr>
      <w:r>
        <w:t>6. 完整源代码</w:t>
      </w:r>
    </w:p>
    <w:p>
      <w:pPr>
        <w:spacing w:after="120"/>
      </w:pPr>
      <w:r>
        <w:t>以下为全部源文件（已脱敏，不含任何账号凭证）。</w:t>
      </w:r>
    </w:p>
    <w:p>
      <w:pPr>
        <w:pStyle w:val="17"/>
      </w:pPr>
      <w:r>
        <w:t>6.1 构建配置</w:t>
      </w:r>
    </w:p>
    <w:p>
      <w:pPr>
        <w:pStyle w:val="18"/>
      </w:pPr>
      <w:r>
        <w:t>settings.gradle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文件路径：settings.gradle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pluginManagement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repositories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 { url 'https://maven.aliyun.com/repository/google'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 { url 'https://maven.aliyun.com/repository/public'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 { url 'https://maven.aliyun.com/repository/gradle-plugin'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google()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mavenCentral()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gradlePluginPortal()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dependencyResolutionManagement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repositoriesMode.set(RepositoriesMode.FAIL_ON_PROJECT_REPOS)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repositories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 { url 'https://maven.aliyun.com/repository/google'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 { url 'https://maven.aliyun.com/repository/public'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google()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mavenCentral()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rootProject.name = "JichiOB"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include ':app'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build.gradle（根）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文件路径：build.gradle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plugins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id 'com.android.application' version '8.13.0' apply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id 'org.jetbrains.kotlin.android' version '2.2.0' apply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gradle.properties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文件路径：gradle.properties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org.gradle.jvmargs=-Xmx2048m -Dfile.encoding=UTF-8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org.gradle.daemon=false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android.useAndroidX=true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kotlin.code.style=official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android.nonTransitiveRClass=true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org.gradle.java.installations.auto-detect=false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org.gradle.java.installations.auto-download=false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org.gradle.java.home=/usr/lib/jvm/java-21-openjdk-amd64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app/build.gradle（脱敏）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文件路径：app/build.gradle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plugins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id 'com.android.application'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id 'org.jetbrains.kotlin.android'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android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namespace 'com.jichi.ob'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compileSdk 36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defaultConfig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applicationId "com.jichi.ob"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minSdk 26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targetSdk 36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versionCode 609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versionName "6.0.9"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signingConfigs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release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storeFile file('../jichi-ob-release.keystore')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storePassword '你的签名密码'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keyAlias 'jichiob'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keyPassword '你的签名密码'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v1SigningEnabled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v2SigningEnabled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buildTypes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release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minifyEnabled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signingConfig signingConfigs.release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compileOptions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sourceCompatibility JavaVersion.VERSION_17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targetCompatibility JavaVersion.VERSION_17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kotlinOptions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jvmTarget = '17'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dependencies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'androidx.core:core-ktx:1.12.0'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'androidx.appcompat:appcompat:1.6.1'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'com.google.android.material:material:1.11.0'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'androidx.constraintlayout:constraintlayout:2.1.4'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'androidx.lifecycle:lifecycle-runtime-ktx:2.7.0'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'com.squareup.okhttp3:okhttp:4.12.0'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implementation 'org.jetbrains.kotlinx:kotlinx-coroutines-android:1.7.3'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AndroidManifest.xml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文件路径：app/src/main/AndroidManifest.xml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&lt;manifest xmlns:android="http://schemas.android.com/apk/res/android"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xmlns:tools="http://schemas.android.com/tools"&gt;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&lt;uses-permission android:name="android.permission.INTERNET"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&lt;uses-permission android:name="android.permission.ACCESS_NETWORK_STATE"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&lt;application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android:allowBackup="true"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android:icon="@mipmap/ic_launcher"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android:label="@string/app_name"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android:roundIcon="@mipmap/ic_launcher"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android:supportsRtl="true"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android:theme="@style/Theme.JichiOB"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android:usesCleartextTraffic="true"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android:networkSecurityConfig="@xml/network_security_config"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tools:targetApi="36"&gt;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android:name=".MainActivity"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android:exported="true"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android:label="@string/app_name"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android:theme="@style/Theme.JichiOB"&gt;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&lt;intent-filter&gt;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&lt;action android:name="android.intent.action.MAIN"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&lt;category android:name="android.intent.category.LAUNCHER"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&lt;/intent-filter&gt;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&lt;/activity&gt;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android:name=".ui.LoginWebActivity"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android:label="登录"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android:theme="@style/Theme.JichiOB"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&lt;/application&gt;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&lt;/manifest&gt;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7"/>
      </w:pPr>
      <w:r>
        <w:t>6.2 Kotlin 源码</w:t>
      </w:r>
    </w:p>
    <w:p>
      <w:pPr>
        <w:pStyle w:val="18"/>
      </w:pPr>
      <w:r>
        <w:t>MainActivity.kt — 主界面+同步调度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文件路径：app/src/main/java/com/jichi/ob/MainActivity.kt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android.app.Activity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android.content.ClipData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android.content.ClipboardManager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android.content.Intent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android.os.Bundle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android.view.View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android.widget.ScrollView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android.widget.TextView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android.widget.Toast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androidx.activity.result.contract.ActivityResultContracts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androidx.appcompat.app.AppCompatActivity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androidx.lifecycle.lifecycleScope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com.google.android.material.chip.Chip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com.google.android.material.chip.ChipGroup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com.google.android.material.progressindicator.LinearProgressIndicator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com.google.android.material.slider.Slider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com.jichi.ob.api.IgpsportApi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com.jichi.ob.api.MageneApi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com.jichi.ob.api.OutbaseApi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com.jichi.ob.api.XingzheApi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com.jichi.ob.model.ActivityRecord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com.jichi.ob.model.DataSource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com.jichi.ob.model.FileKind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com.jichi.ob.ui.LoginWebActivity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com.jichi.ob.util.PrefsManager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com.jichi.ob.util.WebBridge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kotlinx.coroutines.launch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java.text.SimpleDateFormat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java.util.Date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java.util.Locale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鸡翅幸哲迈进OB v6.0.7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iGPSPORT / 行者 / 迈金 → Outbase 三平台聚合同步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行者GPX直传（Outbase网页内置gpx转换）；CDN多策略鉴权探测+网页内回退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MainActivity : AppCompatActivity()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"JichiOB"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APP_VERSION = "v6.0.9"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prefs: PrefsManager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igpsportApi: IgpsportApi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xingzheApi: XingzheApi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mageneApi: MageneApi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outbaseApi: OutbaseApi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webBridge: WebBridge?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tvIgpStatus: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tvXingzheStatus: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tvMageneStatus: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tvOutbaseStatus: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btnIgpLogin: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btnXingzheLogin: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btnMageneLogin: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btnOutbaseLogin: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btnSync: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btnTest: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btnCopyLog: 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sliderCount: Slider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tvCount: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sliderSkip: Slider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tvSkip: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tvLog: 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progressBar: LinearProgressIndicator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chipGroup: ChipGroup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chipIgp: 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chipXingzhe: 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chipMagene: 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chipAll: 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logScrollView: ScrollView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@Suppress("DEPRECATION")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loginLauncher = registerForActivityResult(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ActivityResultContracts.StartActivityForResult()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) { result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data = result.data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(result.resultCode == Activity.RESULT_OK &amp;&amp; data !=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type = data.getStringExtra(LoginWebActivity.RESULT_LOGIN_TYPE)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token = data.getStringExtra(LoginWebActivity.RESULT_TOKEN)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sid = data.getStringExtra(LoginWebActivity.RESULT_SESSION_ID)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extra = data.getStringExtra(LoginWebActivity.RESULT_EXTRA)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when (type)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LoginWebActivity.TYPE_IGPSPORT -&gt; if (token.length &gt; 20)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prefs.saveIgpsportToken(token)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appendLog("✅ iGPSPORT登录成功! token长度=${token.length}")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LoginWebActivity.TYPE_XINGZHE -&gt; if (sid.length &gt; 10)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prefs.saveXingzheSessionId(sid)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appendLog("✅ 行者登录成功! session长度=${sid.length}")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LoginWebActivity.TYPE_MAGENE -&gt; if (token.length &gt; 20)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prefs.saveMageneToken(token)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(extra.isNotEmpty()) prefs.saveMageneRefreshToken(extra)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appendLog("✅ 迈金登录成功! token长度=${token.length}")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LoginWebActivity.TYPE_OUTBASE -&gt; if (sid.length &gt; 10)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prefs.saveOutbaseSessionId(sid)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prefs.saveGatewayCookies(extra)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appendLog("✅ Outbase登录成功! sessionId长度=${sid.length}" 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if (extra.isNotEmpty()) " (已捕获网关cookie)" else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updateStatusUI()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else if (result.resultCode == Activity.RESULT_CANCELED)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appendLog("ℹ️ 登录取消")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"login result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appendLog("❌ 登录回调异常: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override fun onCreate(savedInstanceState: Bundle?)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super.onCreate(savedInstanceState)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setContentView(R.layout.activity_main)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prefs = PrefsManager(this)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igpsportApi = IgpsportApi()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xingzheApi = XingzheApi()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mageneApi = MageneApi()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outbaseApi = OutbaseApi()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initViews()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setupListeners()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updateStatusUI()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appendLog("🚴 鸡翅幸哲迈进OB $APP_VERSION 启动")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appendLog("📱 Android ${android.os.Build.VERSION.RELEASE} (API ${android.os.Build.VERSION.SDK_INT})")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appendLog("ℹ️ 登录: iGP=${flag(prefs.isIgpsportLoggedIn())} 行者=${flag(prefs.isXingzheLoggedIn())} 迈金=${flag(prefs.isMageneLoggedIn())} OB=${flag(prefs.isOutbaseLoggedIn())}")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"onCreate failed",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flag(ok: Boolean) = if (ok) "✅" else "❌"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initViews()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tvIgpStatus = findViewById(R.id.tvIgpStatus)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tvXingzheStatus = findViewById(R.id.tvXingzheStatus)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tvMageneStatus = findViewById(R.id.tvMageneStatus)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tvOutbaseStatus = findViewById(R.id.tvOutbaseStatus)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btnIgpLogin = findViewById(R.id.btnIgpLogin)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btnXingzheLogin = findViewById(R.id.btnXingzheLogin)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btnMageneLogin = findViewById(R.id.btnMageneLogin)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btnOutbaseLogin = findViewById(R.id.btnOutbaseLogin)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btnSync = findViewById(R.id.btnSync)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btnTest = findViewById(R.id.btnTest)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btnCopyLog = findViewById(R.id.btnCopyLog)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sliderCount = findViewById(R.id.sliderCount)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tvCount = findViewById(R.id.tvCount)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sliderSkip = findViewById(R.id.sliderSkip)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tvSkip = findViewById(R.id.tvSkip)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tvLog = findViewById(R.id.tvLog)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progressBar = findViewById(R.id.progressBar)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chipGroup = findViewById(R.id.chipGroupSource)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chipIgp = findViewById(R.id.chipIgp)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chipXingzhe = findViewById(R.id.chipXingzhe)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chipMagene = findViewById(R.id.chipMagene)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chipAll = findViewById(R.id.chipAll)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logScrollView = findViewById(R.id.svLog)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setupListeners()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btnIgpLogin.setOnClickListener { openLogin(LoginWebActivity.TYPE_IGPSPORT, IgpsportApi.LOGIN_URL, "iGPSPORT")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btnXingzheLogin.setOnClickListener { openLogin(LoginWebActivity.TYPE_XINGZHE, XingzheApi.LOGIN_URL, "行者")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btnMageneLogin.setOnClickListener { openLogin(LoginWebActivity.TYPE_MAGENE, MageneApi.LOGIN_URL, "迈金")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btnOutbaseLogin.setOnClickListener { openLogin(LoginWebActivity.TYPE_OUTBASE, OutbaseApi.LOGIN_URL, "Outbase")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sliderCount.addOnChangeListener { _, v, _ -&gt; tvCount.text = v.toInt().toString()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sliderSkip.addOnChangeListener { _, v, _ -&gt; tvSkip.text = v.toInt().toString()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btnSync.setOnClickListener { startSync()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btnTest.setOnClickListener { testDownload()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btnCopyLog.setOnClickListener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log = tvLog.text?.toString()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(log.isNotBlank())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(getSystemService(Context.CLIPBOARD_SERVICE) as ClipboardManager)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.setPrimaryClip(ClipData.newPlainText("运行日志", log))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Toast.makeText(this, "日志已复制", Toast.LENGTH_SHORT).show()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openLogin(type: String, url: String, name: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appendLog("🔐 打开 $name 登录页...")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intent = Intent(this, LoginWebActivity::class.java)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intent.putExtra(LoginWebActivity.EXTRA_LOGIN_TYPE, type)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intent.putExtra(LoginWebActivity.EXTRA_URL, 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loginLauncher.launch(intent)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updateStatusUI()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fun set(tv: TextView, btn: MaterialButton, ok: Boolean, loginText: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tv.text = if (ok) "✅ 已登录" else "❌ 未登录"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tv.setTextColor(getColor(if (ok) R.color.green else R.color.red))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btn.text = if (ok) "重新登录" else loginText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set(tvIgpStatus, btnIgpLogin, prefs.isIgpsportLoggedIn(), "登录 iGPSPORT")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set(tvXingzheStatus, btnXingzheLogin, prefs.isXingzheLoggedIn(), "登录行者")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set(tvMageneStatus, btnMageneLogin, prefs.isMageneLoggedIn(), "登录迈金")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set(tvOutbaseStatus, btnOutbaseLogin, prefs.isOutbaseLoggedIn(), "登录 Outbase")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"updateStatusUI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appendLog(message: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ts = try { SimpleDateFormat("HH:mm:ss", Locale.getDefault()).format(Date()) } catch (_: Exception) { "??:??:??"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Log.i(TAG, message)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runOnUiThread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cur = tvLog.text?.toString()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tvLog.text = if (cur.isBlank() || cur == "等待操作...") "[$ts] $message" else "$cur\n[$ts] $message"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logScrollView.post { try { logScrollView.fullScroll(ScrollView.FOCUS_DOWN) } catch (_: Exception) {}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"appendLog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setSyncing(syncing: Boolean)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runOnUiThread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btnSync.isEnabled = !syncing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btnTest.isEnabled = !syncing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btnCopyLog.isEnabled = !syncing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btnSync.text = if (syncing) "⏳ 同步中..." else "🚴 开始同步到 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progressBar.visibility = if (syncing) View.VISIBLE else View.GONE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(syncing) progressBar.isIndeterminate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selectedSources(): List&lt;DataSource&gt;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when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chipAll.isChecked -&gt; listOf(DataSource.IGPSPORT, DataSource.XINGZHE, DataSource.MAGENE)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chipIgp.isChecked -&gt; listOf(DataSource.IGPSPORT)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chipXingzhe.isChecked -&gt; listOf(DataSource.XINGZHE)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chipMagene.isChecked -&gt; listOf(DataSource.MAGENE)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else -&gt; listOf(DataSource.IGPSPORT)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bridge(): WebBridge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(webBridge == null) webBridge = WebBridge(this)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webBridge!!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fetchActivities(source: DataSource, skip: Int, count: Int): List&lt;ActivityRecord&gt;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when (source)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DataSource.IGPSPORT -&gt; igpsportApi.getActivities(prefs.getIgpsportToken()!!, skip, 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DataSource.XINGZHE -&gt; xingzheApi.getActivities(prefs.getXingzheSessionId()!!, skip, 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DataSource.MAGENE -&gt; mageneApi.getActivities(prefs.getMageneToken()!!, skip, 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下载文件（字节 + 扩展名 + 方式描述）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downloadFile(act: ActivityRecord): Triple&lt;ByteArray, String, String&gt;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when (act.source)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DataSource.IGPSPORT -&gt;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bytes = igpsportApi.downloadFitFile(prefs.getIgpsportToken()!!, act.id, act.extra)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Triple(bytes, "fit", "FIT原生")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DataSource.XINGZHE -&gt;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(bytes, kind) = xingzheApi.downloadGpxOrFit(prefs.getXingzheSessionId()!!, act.id)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(kind == FileKind.FIT)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Triple(bytes, "fit", "FIT原生")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// Outbase只收FIT：GPX经内置官方转换器转FIT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fit = bridge().convertGpxToFit(bytes)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Triple(fit, "fit", "GPX→FIT")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DataSource.MAGENE -&gt;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bytes = mageneApi.downloadFit(prefs.getMageneToken()!!, act.id)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Triple(bytes, "fit", "FIT直链")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testDownload()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sources = selectedSources()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appendLog("━━━━━━━━━━━━━━━━━━━━━━")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appendLog("🧪 测试下载模式（${sources.joinToString("+") { it.displayName }}，不上传）")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for (s in sources)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logged = when (s)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DataSource.IGPSPORT -&gt; prefs.isIgpsportLoggedIn()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DataSource.XINGZHE -&gt; prefs.isXingzheLoggedIn()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DataSource.MAGENE -&gt; prefs.isMageneLoggedIn()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(!logged) { appendLog("❌ 请先登录 ${s.displayName}"); return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setSyncing(true)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lifecycleScope.launch(Dispatchers.IO)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(s in sources)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appendLog("📥 [${s.displayName}] 获取活动列表...")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acts = fetchActivities(s, 0, 5)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appendLog("📋 [${s.displayName}] ${acts.size} 条:")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for ((i, a) in acts.withIndex())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appendLog("   [${i + 1}] ${a.id.take(12)} | ${a.title.ifEmpty { "(无标题)" }} | ${a.startTime.take(19)} | ${"%.1f".format(a.distance)}km")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(acts.isNotEmpty())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val first = acts[0]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appendLog("⬇️ [${s.displayName}] 测试下载: ${first.title}")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val (bytes, ext, how) = downloadFile(first)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appendLog("✅ [${s.displayName}] $how 成功! ${bytes.size} bytes (.$ext) 头:${bytes.take(12).joinToString("") { "%02x".format(it) }}")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appendLog("❌ [${s.displayName}] ${e.javaClass.simpleName}: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finally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setSyncing(false)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appendLog("🧪 测试完成")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appendLog("━━━━━━━━━━━━━━━━━━━━━━")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startSync()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count = sliderCount.value.toInt()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skip = sliderSkip.value.toInt()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sources = selectedSources()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appendLog("━━━━━━━━━━━━━━━━━━━━━━")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appendLog("🚀 开始同步 (${sources.joinToString("+") { it.displayName }} 跳过$skip 同步$count)")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(!prefs.isOutbaseLoggedIn()) { appendLog("❌ 请先登录 Outbase"); return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for (s in sources)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logged = when (s)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DataSource.IGPSPORT -&gt; prefs.isIgpsportLoggedIn()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DataSource.XINGZHE -&gt; prefs.isXingzheLoggedIn()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DataSource.MAGENE -&gt; prefs.isMageneLoggedIn()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(!logged) { appendLog("❌ 请先登录 ${s.displayName}"); return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setSyncing(true)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lifecycleScope.launch(Dispatchers.IO)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all = mutableListOf&lt;ActivityRecord&gt;()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(s in sources)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appendLog("📥 [${s.displayName}] 获取活动 (skip=$skip, count=$count)...")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acts = fetchActivities(s, skip, 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appendLog("📋 [${s.displayName}] 获取到 ${acts.size} 条")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all.addAll(acts)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appendLog("⚠️ [${s.displayName}] 获取失败: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(all.isEmpty())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appendLog("❌ 未获取到任何活动")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setSyncing(false)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return@launch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obSid = prefs.getOutbaseSessionId()!!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appendLog("🔍 校验Outbase会话...")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(!outbaseApi.warmUp(obSid))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appendLog("⚠️ Outbase会话校验未通过（仍尝试上传）")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appendLog("✅ Outbase会话有效")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br = bridge()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withContext(Dispatchers.Main)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progressBar.isIndeterminate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progressBar.max = all.size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progressBar.progress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var success = 0; var skipped = 0; var failed = 0; var noFile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var sessionExpired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((i, act) in all.withIndex())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(sessionExpired) { failed += all.size - i; break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appendLog("⬇️ [${i + 1}/${all.size}] (${act.source.displayName}) ${act.title.ifEmpty { act.id }}")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(bytes, ext, how) = downloadFile(act)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   📦 $how ${bytes.size} bytes")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safeTime = act.startTime.replace(":", "-").replace(" ", "_").take(19)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fileName = "${act.source.displayName}_${act.id.take(16)}_$safeTime.$ext"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appendLog("⬆️ 上传 $fileName")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(msg, dup, _) = outbaseApi.upload(obSid, br, bytes, fileName)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(dup) { skipped++; appendLog("⏭️ $msg") } else { success++; appendLog("✅ $msg")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withContext(Dispatchers.Main) { progressBar.progress = i + 1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 catch (e: MageneApi.NoFileException)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noFile++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appendLog("⏭️ 无文件跳过: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 catch (e: OutbaseApi.UploadException)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failed++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appendLog("❌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(e.sessionExpired)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sessionExpired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appendLog("⚠️ Outbase登录态失效，请重新登录后再试")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failed++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appendLog("❌ ${e.javaClass.simpleName}: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(e.message?.contains("重新登录") == true)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appendLog("⚠️ ${act.source.displayName} 登录已过期，后续记录跳过")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failed += all.size - i - 1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(i &lt; all.size - 1) kotlinx.coroutines.delay(300)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appendLog("═══════════════════════")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appendLog("📊 完成! ✅$success ⏭️重复$skipped 📭无文件$noFile ❌$failed / ${all.size}")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appendLog("═══════════════════════")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appendLog("💥 ${e.javaClass.simpleName}: ${e.message}")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finally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setSyncing(false)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override fun onDestroy()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 webBridge?.destroy() } catch (_: Exception) {}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super.onDestroy()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IgpsportApi.kt — iGPSPORT接口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文件路径：app/src/main/java/com/jichi/ob/api/IgpsportApi.kt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com.jichi.ob.model.ActivityRecord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com.jichi.ob.model.DataSource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okhttp3.OkHttpClient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org.json.JSONObject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java.util.concurrent.TimeUnit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iGPSPORT API（成熟方案，沿用 v3.0 验证版本）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认证: Authorization: Bearer {token}（WebView localStorage persist:app-store → global.token）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IgpsportApi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"IgpsportApi"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LOGIN_URL = "https://login.passport.igpsport.cn/login?lang=zh-Hans"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BASE = "https://prod.zh.igpsport.com/service"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ACTIVITY_URL = "$BASE/web-gateway/web-analyze/activity/queryMyActivity"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DOWNLOAD_URL = "$BASE/web-gateway/web-analyze/activity/getDownloadUrl"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PER_PAGE = 20  // iGPSPORT每页最多20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client = OkHttpClient.Builder()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.connectTimeout(30,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.readTimeout(120,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.followRedirects(true)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authHeaders(token: String) = mapOf(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"Authorization" to "Bearer $token",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"User-Agent" to "Mozilla/5.0 (Windows NT 10.0; Win64; x64) Chrome/131.0.0.0",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"Accept" to "application/json, text/plain, */*",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"Accept-Language" to "zh-CN,zh;q=0.9",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"Origin" to "https://app.igpsport.cn",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"Referer" to "https://app.igpsport.cn/"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getActivities(token: String, offset: Int, limit: Int): List&lt;ActivityRecord&gt;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result = mutableListOf&lt;ActivityRecord&gt;()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服务端不支持offset参数，拉取 offset+limit 条后丢弃前offset条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need = offset + limit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currentPage = 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fetched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(fetched &lt; need)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url = "$ACTIVITY_URL?pageNo=$currentPage&amp;pageSize=$PER_PAGE&amp;reqType=0&amp;sort=1"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Request.Builder().url(url)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.apply { authHeaders(token).forEach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code = resp.code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body = resp.body?.string() ?: throw Exception("空响应 (HTTP $code)")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== 401) throw Exception("iGPSPORT登录已过期，请重新登录")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!= 200) throw Exception("iGPSPORT HTTP $code: ${body.take(200)}")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JSONObject(body)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apiCode = json.optInt("code", -1)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(apiCode != 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msg = json.optString("message", json.optString("data", "Unknown"))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(msg.contains("token", true) || msg.contains("登录")) throw Exception("iGPSPORT登录已过期，请重新登录")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throw Exception("iGPSPORT API error: $msg (code=$apiCode)")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data = json.optJSONObject("data") ?: json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rows = data.optJSONArray("rows") ?: data.optJSONArray("list") ?: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(rows.length() == 0)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(i in 0 until rows.length())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fetched++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(fetched &lt;= offset) continue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item = rows.getJSONObject(i)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rideId = item.optString("RideId", item.optString("rideId", item.optString("id", "")))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(rideId.isEmpty()) continue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downloadUrl = item.optString("DownloadUrl",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item.optString("downloadUrl",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item.optString("FileUrl", item.optString("fileUrl", ""))))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// 距离字段探测：&gt;=1000视为米，否则视为公里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dist = item.optDouble("Distance", -1.0)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(dist &lt; 0) dist = item.optDouble("distance", -1.0)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(dist &lt; 0) dist = item.optDouble("sportDistance", 0.0)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distKm = if (dist &gt;= 1000) dist / 1000.0 else dist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result.add(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ActivityRecord(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id = rideId,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title = item.optString("Title", item.optString("title", item.optString("name", "骑行"))),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startTime = item.optString("StartTime", item.optString("startTime", item.optString("createTime", ""))),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distance = distKm,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duration = item.optInt("Duration", item.optInt("duration", item.optInt("movingTime", 0))),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source = DataSource.IGPSPORT,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extra = downloadUrl.ifEmpty { null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(result.size &gt;= limit)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(result.size &gt;= limit || rows.length() &lt; PER_PAGE)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currentPage++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kotlinx.coroutines.delay(200)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"getActivities total: ${result.size}")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result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downloadFitFile(token: String, rideId: String, activityDownloadUrl: String? = null): ByteArray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downloadUrl: String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(!activityDownloadUrl.isNullOrEmpty())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downloadUrl = activityDownloadUrl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Request.Builder().url("$DOWNLOAD_URL/$rideId")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.apply { authHeaders(token).forEach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body = resp.body?.string() ?: throw Exception("下载URL空响应")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JSONObject(body)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downloadUrl = when (val data = json.opt("data"))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is String -&gt; data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is JSONObject -&gt; data.optString("url", data.optString("downloadUrl", ""))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else -&gt; json.optString("url", json.optString("downloadUrl", ""))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(downloadUrl.isEmpty()) throw Exception("无下载URL (rideId=$rideId)")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dlReq = Request.Builder().url(downloadUrl)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.addHeader("Accept", "*/*")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"https://app.igpsport.cn/")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dlResp = client.newCall(dlReq).execute()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bytes = dlResp.body?.bytes() ?: throw Exception("FIT下载空响应")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(dlResp.code != 200) throw Exception("iGPSPORT FIT下载失败 HTTP ${dlResp.code}")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(bytes.size &lt; 14 || bytes[8] != '.'.code.toByte() || bytes[9] != 'F'.code.toByte())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Log.w(TAG, "FIT文件头可能无效 (size=${bytes.size})")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"FIT downloaded: ${bytes.size} bytes (rideId=$rideId)")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bytes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XingzheApi.kt — 行者接口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文件路径：app/src/main/java/com/jichi/ob/api/XingzheApi.kt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com.jichi.ob.model.ActivityRecord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com.jichi.ob.model.DataSource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com.jichi.ob.model.FileKind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okhttp3.OkHttpClient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org.json.JSONObject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java.text.SimpleDateFormat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java.util.Date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java.util.Locale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java.util.concurrent.TimeUnit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行者 API（2026-08 实测）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认证: Cookie: sessionid=xxx（Bearer无效）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列表: GET /api/v1/pgworkout/?offset=N&amp;limit=M（limit=500可用）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GPX: GET /api/v1/pgworkout/{id}/gpx （稳定）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FIT: GET /api/v1/workout/{id}/fit/ （多数记录400/404）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策略: GPX优先，回退FIT（遵用户指定）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XingzheApi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"XingzheApi"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LOGIN_URL = "https://www.imxingzhe.com/login"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BASE_URL = "https://www.imxingzhe.com/api/v1"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PER_PAGE = 100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client = OkHttpClient.Builder()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.connectTimeout(30,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.readTimeout(120,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.followRedirects(true)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authHeaders(sessionId: String) = mapOf(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"Cookie" to "sessionid=$sessionId",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"User-Agent" to "Mozilla/5.0 (Windows NT 10.0; Win64; x64) AppleWebKit/537.36 (KHTML, like Gecko) Chrome/131.0.0.0 Safari/537.36",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"Referer" to "https://www.imxingzhe.com/xingzhe/workouts/list",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"Accept" to "application/json, text/plain, */*"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verifySession(sessionId: String): Boolean =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Request.Builder().url("$BASE_URL/user/user_info/")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.apply { authHeaders(sessionId).forEach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body = resp.body?.string()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resp.code == 200 &amp;&amp; JSONObject(body).optInt("code", -1) ==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"verifySession error", e);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getActivities(sessionId: String, offset: Int, limit: Int): List&lt;ActivityRecord&gt;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result = mutableListOf&lt;ActivityRecord&gt;()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currentOffset = offset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(result.size &lt; limit)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take = minOf(PER_PAGE, limit - result.size)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url = "$BASE_URL/pgworkout/?offset=$currentOffset&amp;limit=$take"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Request.Builder().url(url)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.apply { authHeaders(sessionId).forEach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code = resp.code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body = resp.body?.string() ?: throw Exception("空响应 (HTTP $code)")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== 401 || code == 403) throw Exception("行者登录已过期，请重新登录")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!= 200) throw Exception("行者 HTTP $code: ${body.take(200)}")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JSONObject(body)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(json.optInt("code", -1) != 0) throw Exception("行者 API error: ${json.optString("msg")}")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rows = json.optJSONObject("data")?.optJSONArray("data")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(rows == null || rows.length() == 0)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fmt = SimpleDateFormat("yyyy-MM-dd HH:mm:ss", Locale.getDefault())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(i in 0 until rows.length())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item = rows.getJSONObject(i)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id = item.optLong("id", 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(id &lt;= 0) continue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startTs = item.optLong("start_time", 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result.add(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ActivityRecord(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id = id.toString(),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title = item.optString("title", "运动 $id"),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startTime = if (startTs &gt; 0) fmt.format(Date(startTs)) else "",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distance = item.optDouble("distance", 0.0) / 1000.0,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duration = item.optInt("duration", 0),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source = DataSource.XINGZHE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(rows.length() &lt; take)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currentOffset += rows.length()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kotlinx.coroutines.delay(150)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"getActivities total: ${result.size}")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result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下载: GPX优先（稳定），回退FIT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downloadGpxOrFit(sessionId: String, workoutId: String): Pair&lt;ByteArray, FileKind&gt;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headers = authHeaders(sessionId)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方式1: GPX（优先）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Request.Builder().url("$BASE_URL/pgworkout/$workoutId/gpx")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.apply { headers.forEach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(resp.code == 200)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bytes = resp.body?.bytes()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(bytes != null &amp;&amp; bytes.size &gt; 100)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head = String(bytes, 0, minOf(60, bytes.size))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(head.contains("&lt;?xml") || head.contains("&lt;gpx"))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Log.d(TAG, "✅ GPX: ${bytes.size} bytes (id=$workoutId)")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return@withContext Pair(bytes, FileKind.GPX)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Log.d(TAG, "GPX不可用 (HTTP ${resp.code})，尝试FIT...")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Log.w(TAG, "GPX异常: ${e.message}，尝试FIT...")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方式2: FIT（回退）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Request.Builder().url("$BASE_URL/workout/$workoutId/fit/")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.apply { headers.forEach { (k, v) -&gt; addHeader(k, v) }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(resp.code == 200)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ct = resp.header("Content-Type", "")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(!ct.contains("json") &amp;&amp; !ct.contains("html") &amp;&amp; !ct.contains("xml"))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bytes = resp.body?.bytes()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(bytes != null &amp;&amp; bytes.size &gt; 100 &amp;&amp; bytes.size &gt;= 14 &amp;&amp;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bytes[8] == '.'.code.toByte() &amp;&amp; bytes[9] == 'F'.code.toByte()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Log.d(TAG, "✅ FIT: ${bytes.size} bytes (id=$workoutId)")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return@withContext Pair(bytes, FileKind.FIT)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throw Exception("GPX/FIT 均下载失败 (id=$workoutId)")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MageneApi.kt — 迈金OTM接口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文件路径：app/src/main/java/com/jichi/ob/api/MageneApi.kt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com.jichi.ob.model.ActivityRecord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com.jichi.ob.model.DataSource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okhttp3.MediaType.Companion.toMediaType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okhttp3.OkHttpClient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okhttp3.RequestBody.Companion.toRequestBody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android.util.Base64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org.json.JSONObject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java.security.MessageDigest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java.util.concurrent.TimeUnit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迈金/顽鹿 OTM API（2026-08-11 实测跑通）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登录: POST /api/login {"account":手机号,"password":MD5(密码)} → data[0].token (JWT裸用)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列表: POST /api/otm/ride_record/list {"page":n,"limit":20} + Authorization: token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详情: GET /api/otm/ride_record/analysis/{id} → data.ridingRecord.durl (七牛签名直链)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下载: GET durl → FIT文件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刷新: POST /api/token {"token":refresh_token,"from":"web","to":"web"}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MageneApi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迈金云端无此记录的FIT文件（2025-10后新记录未上传七牛）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class NoFileException(msg: String) : Exception(msg)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"MageneApi"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LOGIN_URL = "https://otm.onelap.cn/login"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BASE = "https://otm.onelap.cn"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PER_PAGE = 20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client = OkHttpClient.Builder()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.connectTimeout(30,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.readTimeout(120,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.followRedirects(true)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JSON = "application/json".toMediaType()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md5Hex(s: String): String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MessageDigest.getInstance("MD5").digest(s.toByteArray()).joinToString("") { "%02x".format(it)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账号密码直接登录（密码MD5）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@return Pair(token, refreshToken)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login(account: String, password: String): Pair&lt;String, String&gt;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body = JSONObject().apply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put("account", account)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put("password", md5Hex(password))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.url("$BASE/api/login")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.addHeader("Origin", BASE)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"$BASE/login")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.post(body.toString().toRequestBody(JSON))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respBody = resp.body?.string() ?: throw Exception("登录空响应")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json = JSONObject(respBody)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code = json.optInt("code", -1)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(code != 200) throw Exception("迈金登录失败: ${json.optString("error", respBody.take(100))}")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arr = json.optJSONArray("data") ?: throw Exception("登录响应无data")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token =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refresh =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for (i in 0 until arr.length())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item = arr.optJSONObject(i) ?: continue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(item.has("token"))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token = item.optString("token",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refresh = item.optString("refresh_token",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(token.isEmpty()) throw Exception("登录响应无token")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"login ok, token len=${token.length}")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Pair(token, refresh)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token刷新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refreshToken(refreshToken: String): String?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body = JSONObject().apply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put("token", refreshToken)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put("from", "web")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put("to", "web")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.url("$BASE/api/token")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.addHeader("User-Agent", "Mozilla/5.0")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.post(body.toString().toRequestBody(JSON))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JSONObject(resp.body?.string() ?: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data = json.optJSONObject("data")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tok = data?.optString("token", "")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(tok.isNotEmpty()) tok else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Log.e(TAG, "refreshToken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获取活动列表（自动翻页，服务端分页）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@param skip 跳过前skip条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@param limit 需要的条数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getActivities(token: String, skip: Int, limit: Int): List&lt;ActivityRecord&gt;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result = mutableListOf&lt;ActivityRecord&gt;()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服务端分页: page从 skip/PER_PAGE + 1 开始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page = skip / PER_PAGE + 1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skipLeft = skip % PER_PAGE  // 首页内需要跳过的条数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(result.size &lt; limit)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body = JSONObject().apply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put("page", page)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put("limit", PER_PAGE)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.url("$BASE/api/otm/ride_record/list")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.addHeader("Authorization", 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.addHeader("Origin", BASE)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.addHeader("Referer", "$BASE/calendar")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.post(body.toString().toRequestBody(JSON))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respBody = resp.body?.string() ?: throw Exception("列表空响应")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(resp.code == 401) throw Exception("迈金登录已过期，请重新登录")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JSONObject(respBody)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code = json.optInt("code", -1)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== 401) throw Exception("迈金登录已过期，请重新登录")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(code != 200) throw Exception("迈金列表错误: ${json.optString("error", respBody.take(100))}")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data = json.optJSONObject("data") ?: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rows = data.optJSONArray("list")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(rows == null || rows.length() == 0)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for (i in 0 until rows.length())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(skipLeft &gt; 0) { skipLeft--; continue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item = rows.getJSONObject(i)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id = item.optString("id",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(id.isEmpty()) continue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startTime = item.optString("start_riding_time",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name = item.optString("name",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(name == "null") name =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title = name.ifEmpty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d = startTime.take(10)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(d.isNotEmpty()) "$d 骑行" else "骑行 ${id.take(8)}"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result.add(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ActivityRecord(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id = id,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title = title,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startTime = startTime,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distance = item.optDouble("distance_km", 0.0),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duration = item.optInt("time_seconds", 0),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source = DataSource.MAGENE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(result.size &gt;= limit)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pagination = data.optJSONObject("pagination")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hasMore = pagination?.optBoolean("has_more", false) ?: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(!hasMore || rows.length() &lt; PER_PAGE)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page++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kotlinx.coroutines.delay(150)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"getActivities: ${result.size} records")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result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下载FIT（2026-08-12 修复版）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策略: 详情接口取 durl+fitUrl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  ① durl七牛直链（老格式记录可用）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  ② 回退 fit_content/{base64(fitUrl)}（官方网页端同款接口，新geo/格式记录必用）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downloadFit(token: String, recordId: String): ByteArray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.url("$BASE/api/otm/ride_record/analysis/$recordId")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.addHeader("Authorization", 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.addHeader("Origin", BASE)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"$BASE/calendar")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respBody = resp.body?.string() ?: throw Exception("详情空响应")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(resp.code == 401) throw Exception("迈金登录已过期，请重新登录")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json = JSONObject(respBody)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(json.optInt("code", -1) != 200) throw Exception("迈金详情错误: ${respBody.take(100)}")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riding = json.optJSONObject("data")?.optJSONObject("ridingRecord")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durl = riding?.optString("durl", "")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fitUrl = riding?.optString("fitUrl", "")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① durl直链（快，但新格式记录404）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(durl.isNotEmpty())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dlReq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.url(durl)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dlResp = client.newCall(dlReq).execute()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(dlResp.code == 200)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bytes = dlResp.body?.bytes()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(bytes != null &amp;&amp; isFit(bytes))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Log.d(TAG, "FIT via durl: ${bytes.size} bytes (id=$recordId)")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return@withContext bytes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Log.d(TAG, "durl不可用(HTTP ${dlResp.code})，回退fit_content")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Log.w(TAG, "durl异常: ${e.message}，回退fit_content")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② fit_content/{base64(fitUrl)} —— 官方网页端同款，全格式通用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(fitUrl.isEmpty()) throw NoFileException("该记录无FIT文件(fitUrl为空，可能是虚拟路线)")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b64 = Base64.encodeToString(fitUrl.toByteArray(), Base64.NO_WRAP)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fcReq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.url("$BASE/api/otm/ride_record/analysis/fit_content/$b64")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.addHeader("Authorization", 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"Mozilla/5.0 (Windows NT 10.0; Win64; x64) Chrome/131.0.0.0")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.addHeader("Origin", BASE)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"$BASE/calendar")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.get().build()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fcResp = client.newCall(fcReq).execute()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fcBytes = fcResp.body?.bytes() ?: throw Exception("fit_content空响应")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(fcResp.code != 200 || !isFit(fcBytes))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throw NoFileException("FIT获取失败(fit_content HTTP ${fcResp.code}, size=${fcBytes.size})")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"FIT via fit_content: ${fcBytes.size} bytes (id=$recordId)")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fcBytes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isFit(bytes: ByteArray): Boolean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bytes.size &gt;= 14 &amp;&amp; bytes[8] == '.'.code.toByte() &amp;&amp; bytes[9] == 'F'.code.toByte()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OutbaseApi.kt — Outbase上传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文件路径：app/src/main/java/com/jichi/ob/api/OutbaseApi.kt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com.jichi.ob.util.WebBridge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okhttp3.MediaType.Companion.toMediaType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okhttp3.MultipartBody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okhttp3.OkHttpClient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okhttp3.RequestBody.Companion.toRequestBody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org.json.JSONObject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java.security.MessageDigest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java.util.UUID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java.util.concurrent.TimeUnit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Outbase 上传（v6.0.8 已实测跑通）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关键发现（2026-08-11 用户HAR抓包确认）：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CDN上传端点已变更: /zeusfit/resource/upload(已加鉴权ec=1044) → /zeusfit/resource/h5/upload(浏览器通道,匿名可用)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上传请求与浏览器完全一致即可: Origin/Referer + 浏览器UA, 无需Sessionid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注册接口: POST /api/h5/sport/upload/fit + Sessionid头 + Uagent头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会话校验: POST /api/h5/sport/upload/list {"index":0,"count":20} + Sessionid头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OutbaseApi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"OutbaseApi"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LOGIN_URL = "https://outbase.cn/zeusfit/official-website/login.html"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CDN_UPLOAD = "https://melon-gateway.immomo.com/zeusfit/resource/h5/upload"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REGISTER = "https://melon-gateway.immomo.com/zeusfit/api/h5/sport/upload/fit"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UPLOAD_LIST = "https://melon-gateway.immomo.com/zeusfit/api/h5/sport/upload/list"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BROWSER_UA = "Mozilla/5.0 (Windows NT 10.0; Win64; x64) AppleWebKit/537.36 (KHTML, like Gecko) Chrome/131.0.0.0 Safari/537.36"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UAGENT = "$BROWSER_UA PCAgent/1.0.0"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class UploadException(msg: String, val sessionExpired: Boolean = false) : Exception(msg)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client = OkHttpClient.Builder()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.connectTimeout(30,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.readTimeout(120,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.writeTimeout(300, TimeUnit.SECONDS)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.followRedirects(true)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md5Hex(data: ByteArray): String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MessageDigest.getInstance("MD5").digest(data).joinToString("") { "%02x".format(it)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dateTag(): String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cal = java.util.Calendar.getInstance()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"%04d%02d%02d".format(cal.get(1), cal.get(2) + 1, cal.get(5))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会话校验: POST upload/list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warmUp(sessionId: String): Boolean =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body = JSONObject().apply { put("index", 0); put("count", 20)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.url(UPLOAD_LIST)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.addHeader("Sessionid", 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.addHeader("Uagent", UAGENT)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BROWSER_UA)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.addHeader("Content-Type", "application/json")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.addHeader("Origin", "https://outbase.cn")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"https://outbase.cn/")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.post(body.toString().toRequestBody("application/json".toMediaType()))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respBody = resp.body?.string()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json = try { JSONObject(respBody) } catch (e: Exception) { null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ec = json?.optInt("ec", -1) ?: -1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"warmUp: HTTP ${resp.code} ec=$ec")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ec ==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"warmUp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multipartBody(fileName: String, data: ByteArray) = MultipartBody.Builder()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.setType(MultipartBody.FORM)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.addFormDataPart("file", fileName, data.toRequestBody("application/octet-stream".toMediaType()))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上传FIT到Outbase（CDN h5端点 + 注册）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 @return Triple(结果描述, 是否重复跳过, 通道名)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upload(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sessionId: String,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bridge: WebBridge?,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fileData: ByteArray,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fileName: String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): Triple&lt;String, Boolean, String&gt; = withContext(Dispatchers.IO)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fitGuid = UUID.randomUUID().toString()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date = dateTag()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idParam = "$fitGuid$date"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guidHex = fitGuid.replace("-",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prefix = "${guidHex.substring(0, 2)}/${guidHex.substring(2, 4)}"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uriPath = "/resource/$prefix/$fitGuid$date.fit"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cdnUrl = "$CDN_UPLOAD?source=zeusfit&amp;id=$idParam&amp;uri=$uriPath&amp;momoid=0&amp;"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"upload: $fileName ${fileData.size}B")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cdnOk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channel =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lastDetail =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// ===== CDN直连（h5端点，浏览器风格请求，无需鉴权头）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.url(cdnUrl)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.addHeader("User-Agent", BROWSER_UA)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.addHeader("Accept", "*/*")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.addHeader("Origin", "https://outbase.cn")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.addHeader("Referer", "https://outbase.cn/")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.post(multipartBody(fileName, fileData))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resp = client.newCall(req).execute()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body = resp.body?.string()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json = try { JSONObject(body) } catch (e: Exception) { null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(json?.optString("message", "") == "SUCCESS")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cdnOk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channel = "h5直连"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lastDetail = "HTTP${resp.code}/${json?.optString("em", body.take(80))}"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Log.w(TAG, "CDN直连失败: $lastDetail")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lastDetail = "直连异常:${e.message}"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Log.w(TAG, "CDN直连异常",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// ===== 回退: WebView内fetch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(!cdnOk &amp;&amp; bridge !=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(status, body) = bridge.uploadViaOutbasePage(cdnUrl, fileName, fileData, false, 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Log.d(TAG, "回退fetch: HTTP $status ${body.take(200)}")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try { JSONObject(body) } catch (e: Exception) { null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(status == 200 &amp;&amp; json?.optString("message", "") == "SUCCESS")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cdnOk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channel = "WebView回退"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lastDetail += " | 回退HTTP$status/${json?.optString("em", body.take(60))}"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lastDetail += " | 回退异常:${e.message}"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(!cdnOk) throw UploadException("CDN上传失败[$lastDetail]")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// ===== 注册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regBody = JSONObject().apply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put("fitGuid", idParam)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put("sign", md5Hex(fileData))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put("fileName", fileName)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put("fileSize", fileData.size)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regReq = Request.Builder()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.url(REGISTER)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.addHeader("Sessionid", 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.addHeader("Uagent", UAGENT)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.addHeader("User-Agent", BROWSER_UA)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.addHeader("Content-Type", "application/json")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.addHeader("Accept", "application/json, text/plain, */*")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.addHeader("Origin", "https://outbase.cn")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.addHeader("Referer", "https://outbase.cn/")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.post(regBody.toString().toRequestBody("application/json".toMediaType()))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.build()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regResp = client.newCall(regReq).execute()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regStr = regResp.body?.string() ?: throw UploadException("注册空响应")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"Register HTTP ${regResp.code}: ${regStr.take(200)}")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regJson = try { JSONObject(regStr) } catch (e: Exception) { throw UploadException("注册解析失败:${regStr.take(100)}")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ec = regJson.optInt("ec", -1)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em = regJson.optString("em",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data = regJson.optJSONObject("data")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statusDesc = data?.optString("statusDesc", "")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when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ec == 0 -&gt; Triple("上传成功[$channel${if (statusDesc.isNotEmpty()) ",$statusDesc" else ""}]", false, channel)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ec == 503 || em.contains("已存在") || em.contains("相同时间") || em.contains("重复")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Triple("已存在(跳过)", true, channel)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ec == 410001 || em.contains("log in", true) || em.contains("登录")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throw UploadException("Outbase登录态失效(em=$em)", sessionExpired = 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else -&gt; throw UploadException("注册失败: ec=$ec em=$em ${regStr.take(100)}")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Activity.kt — 数据模型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文件路径：app/src/main/java/com/jichi/ob/model/Activity.kt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com.jichi.ob.model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活动记录数据模型（三平台通用）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data class ActivityRecord(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id: String,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title: String,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startTime: String,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distance: Double,   // km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duration: Int,      // seconds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val source: DataSource,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extra: String? = null  // 平台附加信息（iGP的downloadUrl / 迈金的rid等）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enum class DataSource(val displayName: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IGPSPORT("iGPSPORT"),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XINGZHE("行者"),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MAGENE("迈金")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enum class FileKind(val ext: String, val displayName: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FIT("fit", "FIT"),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GPX("gpx", "GPX"),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UNKNOWN("", "未知")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LoginWebActivity.kt — 四平台WebView登录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文件路径：app/src/main/java/com/jichi/ob/ui/LoginWebActivity.kt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com.jichi.ob.ui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android.annotation.SuppressLint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android.app.Activity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android.content.Intent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android.graphics.Bitmap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android.os.Bundle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android.webkit.CookieManager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android.webkit.WebChromeClient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android.webkit.WebResourceError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android.webkit.WebResourceRequest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android.webkit.WebSettings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android.webkit.WebViewClient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android.widget.ProgressBar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androidx.appcompat.app.AppCompatActivity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com.google.android.material.appbar.MaterialToolbar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com.jichi.ob.api.MageneApi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com.jichi.ob.api.XingzheApi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kotlinx.coroutines.DelicateCoroutinesApi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kotlinx.coroutines.GlobalScope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kotlinx.coroutines.launch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java.util.concurrent.atomic.AtomicBoolean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WebView 登录（四个平台）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iGPSPORT: localStorage['persist:app-store'] → global.token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行者: sessionid cookie + user_info验证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迈金: otm.onelap.cn localStorage['token'] (+refresh_token)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- Outbase: sessionId cookie + 捕获 melon-gateway.immomo.com 域cookie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LoginWebActivity : AppCompatActivity()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"LoginWeb"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EXTRA_LOGIN_TYPE = "login_type"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EXTRA_URL = "url"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TYPE_IGPSPORT = "igpsport"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TYPE_XINGZHE = "xingzhe"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TYPE_MAGENE = "magene"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TYPE_OUTBASE = "outbase"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RESULT_TOKEN = "***"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RESULT_SESSION_ID = "session_id"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RESULT_LOGIN_TYPE = "login_type"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const val RESULT_EXTRA = "extra"  // 迈金refresh_token / Outbase网关cookie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MOBILE_UA = "Mozilla/5.0 (Linux; Android 14) AppleWebKit/537.36 (KHTML, like Gecko) Chrome/131.0.0.0 Mobile Safari/537.36"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DESKTOP_UA = "Mozilla/5.0 (Windows NT 10.0; Win64; x64) AppleWebKit/537.36 (KHTML, like Gecko) Chrome/131.0.0.0 Safari/537.36"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webView: WebView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lateinit var progressBar: ProgressBar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loginType = TYPE_XINGZHE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detected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verifying = AtomicBoolean(false)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checkCount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checkRunnable = object : Runnable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override fun run()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(!detected &amp;&amp; !isFinishing)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detectLogin()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webView.postDelayed(this, 2000)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@SuppressLint("SetJavaScriptEnabled")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override fun onCreate(savedInstanceState: Bundle?)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super.onCreate(savedInstanceState)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setContentView(R.layout.activity_login_web)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loginType = intent?.getStringExtra(EXTRA_LOGIN_TYPE) ?: TYPE_XINGZHE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url = intent?.getStringExtra(EXTRA_URL)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toolbar = findViewById&lt;MaterialToolbar&gt;(R.id.toolbar)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toolbar.title = when (loginType)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TYPE_IGPSPORT -&gt; "登录 iGPSPORT"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TYPE_XINGZHE -&gt; "登录行者"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TYPE_MAGENE -&gt; "登录迈金/顽鹿"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TYPE_OUTBASE -&gt; "登录 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else -&gt; "登录"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toolbar.setNavigationOnClickListener { detected = true; finish()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progressBar = findViewById(R.id.progressBar)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webView = findViewById(R.id.webView)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webView.settings.apply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javaScriptEnabled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domStorageEnabled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@Suppress("DEPRECATION")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databaseEnabled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allowContentAccess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mixedContentMode = WebSettings.MIXED_CONTENT_ALWAYS_ALLOW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userAgentString = DESKTOP_UA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(loginType == TYPE_OUTBASE)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useWideViewPort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loadWithOverviewMode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// 只清相关域cookie，保留其他平台登录态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CookieManager.getInstance().removeAllCookies(null)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webView.webViewClient = object : WebViewClient()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override fun onPageStarted(view: WebView?, url: String?, favicon: Bitmap?)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progressBar.visibility = android.view.View.VISIBLE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Log.d(TAG, "[$loginType] PageStarted: $url")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override fun onPageFinished(view: WebView?, url: String?)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progressBar.visibility = android.view.View.GONE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checkCount++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Log.d(TAG, "[$loginType] PageFinished #$checkCount: $url")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(checkCount == 1) webView.post(checkRunnable)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override fun onReceivedError(view: WebView?, request: WebResourceRequest?, error: WebResourceError?)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Log.e(TAG, "[$loginType] Error: ${error?.description} for ${request?.url}")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override fun shouldOverrideUrlLoading(view: WebView?, request: WebResourceRequest?)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webView.webChromeClient = object : WebChromeClient()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override fun onProgressChanged(view: WebView?, newProgress: Int)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progressBar.progress = newProgress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(url.isNotBlank()) webView.loadUrl(url) else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"onCreate failed",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detectLogin()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(detected || isFinishing)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when (loginType)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TYPE_IGPSPORT -&gt; detectIgpsport()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TYPE_XINGZHE -&gt; detectXingzhe()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TYPE_MAGENE -&gt; detectMagene()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TYPE_OUTBASE -&gt; detectOutbase()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iGPSPORT: localStorage['persist:app-store'] → JSON.global.token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detectIgpsport()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webView.evaluateJavascript(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"""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(function()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raw = localStorage.getItem('persist:app-store');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(!raw) return 'NO_PERSIST';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obj = JSON.parse(raw);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global = JSON.parse(obj.global || '{}');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return global.token || 'NO_TOKEN';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catch(e) { return 'ERR:' + e.message;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})()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""".trimIndent()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) { value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raw = value?.removeSurrounding("\"")?.replace("\\u0022", "\"")?.replace("\\/", "/")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(raw.startsWith("Bearer ") &amp;&amp; raw.length &gt; 80)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token = raw.removePrefix("Bearer 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detected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Log.i(TAG, "✅ iGPSPORT token len=${token.length}")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setResult(Activity.RESULT_OK, Intent()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.putExtra(RESULT_TOKEN, 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.putExtra(RESULT_LOGIN_TYPE, TYPE_IGPSPORT))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Log.e(TAG, "[igp] parse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行者: sessionid cookie + 验证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detectXingzhe()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cm = CookieManager.getInstance()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all = listOf(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cm.getCookie("https://www.imxingzhe.com"),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cm.getCookie("http://www.imxingzhe.com"),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cm.getCookie("imxingzhe.com")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).filterNotNull().joinToString("; 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sessionId = extractCookieValue(all, "sessionid")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(sessionId.length &lt;= 10)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(!verifying.compareAndSet(false, true))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@OptIn(DelicateCoroutinesApi::class)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GlobalScope.launch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ok = try { XingzheApi().verifySession(sessionId) } catch (e: Exception) { false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runOnUiThread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verifying.set(false)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(ok &amp;&amp; !detected &amp;&amp; !isFinishing)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detected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Log.i(TAG, "✅ 行者登录成功")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setResult(Activity.RESULT_OK, Intent()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.putExtra(RESULT_SESSION_ID, 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.putExtra(RESULT_LOGIN_TYPE, TYPE_XINGZHE))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迈金: localStorage['token']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detectMagene()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webView.evaluateJavascript(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"""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(function()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t = localStorage.getItem('token') || '';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r = localStorage.getItem('refresh_token') || '';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(!t) return 'NO_TOKEN';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return JSON.stringify({t: t, r: r});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catch(e) { return 'ERR:' + e.message;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})()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""".trimIndent()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) { value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raw = value?.removeSurrounding("\"")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?.replace("\\\"", "\"")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?.replace("\\\\", "\\") ?: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(raw == "NO_TOKEN" || raw.startsWith("ERR:") || raw.length &lt; 30) return@evaluateJavascript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json = org.json.JSONObject(raw)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token = json.optString("t",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refresh = json.optString("r", 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(token.length &gt; 30)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detected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Log.i(TAG, "✅ 迈金token len=${token.length}")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setResult(Activity.RESULT_OK, Intent()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.putExtra(RESULT_TOKEN, token)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.putExtra(RESULT_EXTRA, refresh)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.putExtra(RESULT_LOGIN_TYPE, TYPE_MAGENE))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Log.e(TAG, "[magene] parse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Outbase: sessionId cookie + 捕获网关cookie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detectOutbase()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cm = CookieManager.getInstance()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all = listOf(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cm.getCookie("outbase.cn"),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cm.getCookie("www.outbase.cn"),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cm.getCookie("https://outbase.cn")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).filterNotNull().joinToString("; 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sessionId = extractCookieValue(all, "sessionId")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.ifEmpty { extractCookieValue(all, "session_id")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(sessionId.length &lt;= 10)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// 捕获 melon-gateway.immomo.com 域cookie（CDN鉴权可能用到）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gatewayCookies = listOf(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cm.getCookie("https://melon-gateway.immomo.com"),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cm.getCookie("melon-gateway.immomo.com"),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cm.getCookie("https://immomo.com"),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cm.getCookie(".immomo.com")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).filterNotNull().distinct().joinToString("; 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"[outbase] sessionId len=${sessionId.length}, gatewayCookies len=${gatewayCookies.length}")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detected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setResult(Activity.RESULT_OK, Intent()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.putExtra(RESULT_SESSION_ID, sessionId)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.putExtra(RESULT_EXTRA, gatewayCookies)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.putExtra(RESULT_LOGIN_TYPE, TYPE_OUTBASE))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finish()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fun extractCookieValue(cookie: String, key: String): String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cookie.split(";").forEach { part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kv = part.trim().split("=", limit = 2)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(kv.size == 2 &amp;&amp; kv[0].trim().equals(key, ignoreCase = true)) return kv[1].trim()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override fun onDestroy()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detected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 webView.removeCallbacks(checkRunnable) } catch (_: Exception) {}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super.onDestroy()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@Suppress("DEPRECATION")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override fun onBackPressed()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(webView.canGoBack()) webView.goBack()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else { detected = true; super.onBackPressed()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PrefsManager.kt — 凭证存储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文件路径：app/src/main/java/com/jichi/ob/util/PrefsManager.kt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com.jichi.ob.util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android.content.SharedPreferences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本地存储：三平台凭证 + Outbase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PrefsManager(context: Context)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"PrefsManager"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prefs: SharedPreferences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context.getSharedPreferences("jichi_ob", Context.MODE_PRIVATE)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iGPSPORT: Bearer token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saveIgpsportToken(token: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"saveIgpsportToken: 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prefs.edit().putString("igpsport_token", token).apply()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getIgpsportToken(): String? = prefs.getString("igpsport_token",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isIgpsportLoggedIn(): Boolean = !getIgpsportToken().isNullOrEmpty()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行者: sessionid cookie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saveXingzheSessionId(sid: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"saveXingzheSessionId: ${sid.length}")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prefs.edit().putString("xingzhe_session_id", sid).apply()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getXingzheSessionId(): String? = prefs.getString("xingzhe_session_id",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isXingzheLoggedIn(): Boolean = !getXingzheSessionId().isNullOrEmpty()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迈金: OTM token (JWT)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saveMageneToken(token: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"saveMageneToken: ${token.length}")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prefs.edit().putString("magene_token", token).apply()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getMageneToken(): String? = prefs.getString("magene_token",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saveMageneRefreshToken(token: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prefs.edit().putString("magene_refresh_token", token).apply()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getMageneRefreshToken(): String? = prefs.getString("magene_refresh_token",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isMageneLoggedIn(): Boolean = !getMageneToken().isNullOrEmpty()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Outbase: sessionId + 网关cookie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saveOutbaseSessionId(sid: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"saveOutbaseSessionId: ${sid.length}")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prefs.edit().putString("outbase_session_id", sid).apply()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getOutbaseSessionId(): String? = prefs.getString("outbase_session_id",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saveGatewayCookies(cookies: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"saveGatewayCookies: ${cookies.length}")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prefs.edit().putString("gateway_cookies", cookies).apply()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getGatewayCookies(): String? = prefs.getString("gateway_cookies",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saveCdnStrategy(s: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"saveCdnStrategy: $s")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prefs.edit().putString("cdn_strategy", s).apply()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getCdnStrategy(): String? = prefs.getString("cdn_strategy", 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isOutbaseLoggedIn(): Boolean = !getOutbaseSessionId().isNullOrEmpty()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clearAll() = prefs.edit().clear().apply()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WebBridge.kt — WebView桥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文件路径：app/src/main/java/com/jichi/ob/util/WebBridge.kt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package com.jichi.ob.util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android.annotation.SuppressLint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android.content.Context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android.util.Base64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android.util.Log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android.webkit.CookieManager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android.webkit.JavascriptInterface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android.webkit.WebSettings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android.webkit.WebViewClient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kotlinx.coroutines.DelicateCoroutinesApi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kotlinx.coroutines.Dispatchers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kotlinx.coroutines.GlobalScope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kotlinx.coroutines.launch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kotlinx.coroutines.suspendCancellableCoroutine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kotlinx.coroutines.withContext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kotlinx.coroutines.withTimeout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java.util.concurrent.atomic.AtomicBoolean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import kotlin.coroutines.resume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/**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WebView 桥（双WebView）：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1) 本地桥(bridge.html): GPX→FIT 转换（Outbase官方 gpx2fit.js）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 2) Outbase页桥(真实outbase.cn页面): CDN上传回退，fetch与官方网页同源同凭证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@SuppressLint("SetJavaScriptEnabled")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class WebBridge(private val context: Context)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companion object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TAG = "WebBridge"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INJECT_CHUNK = 256 * 1024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READ_CHUNK = 200 * 1024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OUTBASE_PAGE = "https://outbase.cn/zeusfit/official-website/dashboard.html"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private const val UPLOAD_JS = """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window.__upChunks = [];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window.__upInject = function(idx, b64) { window.__upChunks[idx] = b64; return 'ok';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window.__upRun = function(url, fileName, count, withSid, sid)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b64 = window.__upChunks.slice(0, count).join('');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window.__upChunks = [];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bin = atob(b64);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bytes = new Uint8Array(bin.length);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for (var i = 0; i &lt; bin.length; i++) bytes[i] = bin.charCodeAt(i);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blob = new Blob([bytes], { type: 'application/octet-stream'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fd = new FormData();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fd.append('file', blob, fileName);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opt = { method: 'POST', credentials: 'include', body: fd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if (withSid) { opt.headers = { 'Sessionid': sid };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fetch(url, opt).then(function(r)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return r.text().then(function(t) { window.__upResult = { status: r.status, body: t.substring(0, 500) };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}).catch(function(e)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window.__upResult = { status: -1, body: String(e &amp;&amp; e.message || e)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'started';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 catch (e) { return 'err:' + e;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window.__upResult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"""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localWv: WebView?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outbaseWv: WebView?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localReady = AtomicBoolean(false)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val outbaseReady = AtomicBoolean(false)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@Volatile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var uploadCont: kotlin.coroutines.Continuation&lt;Pair&lt;Int, String&gt;&gt;?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================= 本地桥：GPX→FIT =================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initLocal()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(localWv != null &amp;&amp; localReady.get())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(localWv ==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withContext(Dispatchers.Main)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wv = WebView(context)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wv.settings.apply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javaScriptEnabled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domStorageEnabled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allowFileAccess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mixedContentMode = WebSettings.MIXED_CONTENT_ALWAYS_ALLOW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wv.addJavascriptInterface(BridgeCallback(), "JsBridge")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wv.loadUrl("file:///android_asset/bridge.html")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localWv = wv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withTimeout(20000)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(!localReady.get())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status = evalLocal("window.__bridgeReady ? window.__bridgeReady() : 'loading'")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(status != null &amp;&amp; status.startsWith("ready")) { localReady.set(true); break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(status != null &amp;&amp; status.startsWith("api_error")) throw Exception("桥初始化失败: $status")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kotlinx.coroutines.delay(200)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evalLocal(script: String): String? = evalOn(localWv, script)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evalOn(wvRef: WebView?, script: String): String? 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withContext(Dispatchers.Main)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suspendCancellableCoroutine { cont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wv = wvRef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(wv == null) { cont.resume(null); return@suspendCancellableCoroutine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wv.evaluateJavascript(script) { value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v = value?.takeIf { it != "null"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?.removeSurrounding("\"")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?.replace("\\\\", "\u0000")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?.replace("\\\"", "\"")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?.replace("\\n", "\n")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?.replace("\\/", "/")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?.replace("\u0000", "\\")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cont.resume(v)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catch (e: Exception)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Log.e(TAG, "eval error", 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cont.resume(null)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private suspend fun injectChunks(wvRef: WebView?, data: ByteArray, injectFn: String): Int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b64 = Base64.encodeToString(data, Base64.NO_WRAP)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idx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pos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while (pos &lt; b64.length)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end = minOf(pos + INJECT_CHUNK, b64.length)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chunk = b64.substring(pos, end)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r = evalOn(wvRef, "$injectFn($idx, '$chunk')")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(r != "ok") throw Exception("注入块失败 idx=$idx: $r")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idx++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pos = end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idx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GPX → FIT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convertGpxToFit(gpxData: ByteArray): ByteArray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initLocal()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count = injectChunks(localWv, gpxData, "window.__injectChunk")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trigger = evalLocal("window.__convertGpx($count)")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(trigger?.startsWith("err:") == true) throw Exception("GPX→FIT失败: $trigger")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b64Len = withTimeout(120000L)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waited = 0L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len = -1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(waited &lt; 120000L)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err = evalLocal("window.__convertError")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(!err.isNullOrEmpty()) throw Exception("GPX→FIT失败: $err")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s = evalLocal("window.__resultB64 ? window.__resultB64.length : -1")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len = s?.toIntOrNull() ?: -1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(len &gt; 0)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kotlinx.coroutines.delay(200)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waited += 200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(len &lt;= 0) throw Exception("GPX→FIT 转换超时")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len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sb = StringBuilder(b64Len)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pos = 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while (pos &lt; b64Len)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val chunk = evalLocal("window.__getResultChunk($pos, $READ_CHUNK)")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?: throw Exception("读回结果失败 pos=$pos")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if (chunk.isEmpty()) throw Exception("读回结果为空 pos=$pos")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sb.append(chunk)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pos += READ_CHUNK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evalLocal("window.__clearResult()")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fit = Base64.decode(sb.toString(), Base64.DEFAULT)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(fit.size &lt; 14 || fit[8] != '.'.code.toByte()) throw Exception("转换出的FIT无效 (size=${fit.size})")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"GPX→FIT ok: ${gpxData.size} -&gt; ${fit.size} bytes")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fit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================= Outbase页桥：CDN上传回退 =================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初始化Outbase页面WebView（需Outbase已登录，cookie在CookieManager中）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initOutbasePage()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(outbaseWv != null &amp;&amp; outbaseReady.get()) return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(outbaseWv ==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withContext(Dispatchers.Main)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val wv = WebView(context)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wv.settings.apply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javaScriptEnabled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domStorageEnabled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mixedContentMode = WebSettings.MIXED_CONTENT_ALWAYS_ALLOW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userAgentString = "Mozilla/5.0 (Windows NT 10.0; Win64; x64) AppleWebKit/537.36 (KHTML, like Gecko) Chrome/131.0.0.0 Safari/537.36"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wv.webViewClient = object : WebViewClient()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override fun onPageFinished(view: WebView?, url: String?)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Log.d(TAG, "outbase page finished: $url")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override fun shouldOverrideUrlLoading(view: WebView?, request: android.webkit.WebResourceRequest?)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CookieManager.getInstance().setAcceptCookie(true)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wv.loadUrl(OUTBASE_PAGE)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outbaseWv = wv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// 等待页面加载并注入上传函数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withTimeout(30000)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var injected = false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while (!outbaseReady.get())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kotlinx.coroutines.delay(500)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if (!injected)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r = evalOn(outbaseWv, UPLOAD_JS.replace("\n", "") + "; 'injected'")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 == "injected") injected = true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 else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r = evalOn(outbaseWv, "typeof window.__upRun === 'function' ? 'ready' : 'no'")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 == "ready") { outbaseReady.set(true); break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Log.d(TAG, "outbase page bridge ready")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/** 在Outbase页面上下文执行fetch上传 */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@OptIn(DelicateCoroutinesApi::class)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suspend fun uploadViaOutbasePage(cdnUrl: String, fileName: String, fileData: ByteArray, withSid: Boolean, sid: String): Pair&lt;Int, String&gt;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initOutbasePage()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val count = injectChunks(outbaseWv, fileData, "window.__upInject")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evalOn(outbaseWv, "window.__upResult = null")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withTimeout(180000L)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suspendCancellableCoroutine { cont 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uploadCont = cont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GlobalScope.launch(Dispatchers.Main)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safeUrl = cdnUrl.replace("\\", "\\\\").replace("'", "\\'")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safeName = fileName.replace("\\", "\\\\").replace("'", "\\'")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safeSid = sid.replace("'", "\\'")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val r = evalOn(outbaseWv, "window.__upRun('$safeUrl', '$safeName', $count, $withSid, '$safeSid')")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Log.d(TAG, "upRun trigger: $r")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if (r?.startsWith("err:") == true)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uploadCont?.resume(Pair(-1, r))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uploadCont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// 轮询结果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GlobalScope.launch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var waited = 0L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while (waited &lt; 175000L)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kotlinx.coroutines.delay(500)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waited += 500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val done = evalOn(outbaseWv, "window.__upResult ? JSON.stringify(window.__upResult) : null")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if (done !=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val json = org.json.JSONObject(done)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val c = uploadCont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if (c != null)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    uploadCont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    c.resume(Pair(json.optInt("status", -1), json.optString("body", "")))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} catch (_: Exception) {}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break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inner class BridgeCallback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@JavascriptInterface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fun onConvertDone(fitSize: Int, b64Len: Int)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"onConvertDone: fit=$fitSize b64=$b64Len")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@JavascriptInterface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fun onConvertError(err: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Log.e(TAG, "onConvertError: $err")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@JavascriptInterface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fun onUploadResult(status: Int, body: String)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Log.d(TAG, "onUploadResult: HTTP $status | ${body.take(200)}")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uploadCont?.resume(Pair(status, body))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uploadCont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fun destroy()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 localWv?.destroy() } catch (_: Exception) {}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try { outbaseWv?.destroy() } catch (_: Exception) {}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localWv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outbaseWv = null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localReady.set(false)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outbaseReady.set(false)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7"/>
      </w:pPr>
      <w:r>
        <w:t>6.3 WebView桥资源</w:t>
      </w:r>
    </w:p>
    <w:p>
      <w:pPr>
        <w:pStyle w:val="18"/>
      </w:pPr>
      <w:r>
        <w:t>bridge.html — 桥页面（转换+回退上传）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文件路径：app/src/main/assets/bridge.html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&lt;!DOCTYPE html&gt;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&lt;html&gt;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&lt;head&gt;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&lt;meta charset="utf-8"&gt;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&lt;title&gt;bridge&lt;/title&gt;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&lt;/head&gt;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&lt;body&gt;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&lt;script&gt;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// ===== webpack chunk 捕获 shim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window.__modules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window.webpackJsonp = { push: function(arr) { window.__modules = arr[1]; }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&lt;/script&gt;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&lt;script src="gpx2fit.js"&gt;&lt;/script&gt;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&lt;script&gt;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// ===== 实例化 gpx2fit 模块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window.__api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cache = {};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req = function(id)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if (cache[id]) return cache[id].exports;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m = { exports: {}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cache[id] = m;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window.__modules[id](m, m.exports, req);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m.exports;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ex = req('1134');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window.__api = ex.parseGpx ? ex : ex.default;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 catch 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window.__apiError = String(e);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// ===== 文件块注入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window.__chunks = [];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window.__injectChunk = function(idx, b64)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window.__chunks[idx] = b64;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return 'ok';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function chunksToBytes(count)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b64 = window.__chunks.slice(0, count).join('');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bin = atob(b64);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bytes = new Uint8Array(bin.length);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for (var i = 0; i &lt; bin.length; i++) bytes[i] = bin.charCodeAt(i);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return bytes;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function bytesToB64(bytes)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bin = '';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var step = 8192;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for (var i = 0; i &lt; bytes.length; i += step)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bin += String.fromCharCode.apply(null, bytes.subarray(i, i + step));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return btoa(bin);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// ===== GPX → FIT 转换（用 Outbase 官方 gpx2fit 库，注意 gpx2fitEncoder 是异步函数）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window.__resultB64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window.__convertError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window.__convertGpx = function(count)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bytes = chunksToBytes(count);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gpxText = new TextDecoder('utf-8').decode(bytes);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window.__chunks = [];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window.__convertError = null;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// GPX为UTC时间，Outbase按UTC展示 → +8小时对齐北京时间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gpxText = gpxText.replace(/&lt;time&gt;([^&lt;]+)&lt;\/time&gt;/g, function(m, 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var d = new Date(t);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if (!isNaN(d.getTime()))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d.setTime(d.getTime() + 8 * 3600 * 1000);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return '&lt;time&gt;' + d.toISOString().replace(/\.\d{3}Z$/, 'Z') + '&lt;/time&gt;';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return m;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Promise.resolve(window.__api.gpx2fitEncoder(gpxText)).then(function(enc)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bufs = enc.dataArrayBuffer;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total = 0;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for (var i = 0; i &lt; bufs.length; i++) total += bufs[i].byteLength;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out = new Uint8Array(total);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var off = 0;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for (var j = 0; j &lt; bufs.length; j++)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out.set(new Uint8Array(bufs[j]), off);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off += bufs[j].byteLength;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window.__resultB64 = bytesToB64(out);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(window.JsBridge) window.JsBridge.onConvertDone(out.length, window.__resultB64.length);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} catch (e2)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window.__convertError = 'encode:' + e2; if (window.JsBridge) window.JsBridge.onConvertError(window.__convertError);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}).catch(function(e)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window.__convertError = 'promise:' + e; if (window.JsBridge) window.JsBridge.onConvertError(window.__convertError);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'started';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 catch 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window.__convertError = String(e); if (window.JsBridge) window.JsBridge.onConvertError(window.__convertError);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'err:' + e;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window.__getResultChunk = function(start, len)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if (!window.__resultB64) return '';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return window.__resultB64.substr(start, len);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window.__clearResult = function() { window.__resultB64 = null; return 'ok';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// ===== CDN 上传回退（fetch + credentials:'include'） =====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window.__uploadCdn = function(url, fileName, count)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try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bytes = chunksToBytes(count);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window.__chunks = [];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blob = new Blob([bytes], { type: 'application/octet-stream'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var fd = new FormData();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fd.append('file', blob, fileName);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fetch(url, { method: 'POST', credentials: 'include', body: fd })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.then(function(r) { return r.text().then(function(t) { return { status: r.status, body: t }; }); })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.then(function(res)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(window.JsBridge) window.JsBridge.onUploadResult(res.status, res.body.substring(0, 500));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})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.catch(function(e)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if (window.JsBridge) window.JsBridge.onUploadResult(-1, String(e));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});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'started';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 catch (e) {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if (window.JsBridge) window.JsBridge.onUploadResult(-1, String(e));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return 'err:' + e;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}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window.__bridgeReady = function() { return window.__api ? 'ready' : ('api_error:' + (window.__apiError || 'unknown')); };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&lt;/script&gt;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&lt;/body&gt;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&lt;/html&gt;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>gpx2fit.js 为 Outbase 官方前端转换库（约130KB），来源于 https://g.momocdn.com/fep/momo/zeusfit/official-website/static/gpx2fit.*.js ，版权归原作者所有，本项目仅作本地调用。</w:t>
      </w:r>
    </w:p>
    <w:p>
      <w:pPr>
        <w:pStyle w:val="17"/>
      </w:pPr>
      <w:r>
        <w:t>6.4 布局与资源</w:t>
      </w:r>
    </w:p>
    <w:p>
      <w:pPr>
        <w:pStyle w:val="18"/>
      </w:pPr>
      <w:r>
        <w:t>activity_main.xml — 主界面布局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文件路径：app/src/main/res/layout/activity_main.xml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&lt;LinearLayout xmlns:android="http://schemas.android.com/apk/res/android"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xmlns:app="http://schemas.android.com/apk/res-auto"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android:layout_height="match_parent"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android:fitsSystemWindows="true"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android:background="@color/grey_light"&gt;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&lt;com.google.android.material.appbar.MaterialToolbar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android:id="@+id/toolbar"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android:layout_height="?attr/actionBarSize"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android:background="@color/primary"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app:title="@string/app_name"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app:titleTextColor="@color/white"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&lt;ScrollView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android:layout_height="0dp"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android:orientation="vertical"&gt;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iGPSPORT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android:layout_height="32dp"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android:background="@color/igp_green"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android:layout_marginStart="10dp"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android:text="iGPSPORT (迹驰)"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android:textSize="16sp"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android:id="@+id/tvIgpStatus"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android:text="@string/not_logged_in"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android:textColor="@color/red"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android:textSize="13sp"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android:id="@+id/btnIgpLogin"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android:text="登录 iGPSPORT"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app:backgroundTint="@color/igp_green"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行者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android:layout_height="32dp"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android:background="@color/xingzhe_blue"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android:layout_marginStart="10dp"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android:text="行者"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android:textSize="16sp"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android:id="@+id/tvXingzheStatus"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android:text="@string/not_logged_in"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android:textColor="@color/red"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android:textSize="13sp"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android:id="@+id/btnXingzheLogin"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android:text="登录行者"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app:backgroundTint="@color/xingzhe_blue"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迈金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android:layout_height="32dp"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android:background="@color/magene_blue"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android:layout_marginStart="10dp"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android:text="迈金 (顽鹿OTM)"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android:textSize="16sp"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android:id="@+id/tvMageneStatus"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android:text="@string/not_logged_in"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android:textColor="@color/red"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android:textSize="13sp"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android:id="@+id/btnMageneLogin"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android:text="登录迈金"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app:backgroundTint="@color/magene_blue"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Outbase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android:layout_height="32dp"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android:background="@color/outbase_orange"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android:layout_marginStart="10dp"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android:textSize="16sp"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android:id="@+id/tvOutbaseStatus"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android:text="@string/not_logged_in"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android:textColor="@color/red"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android:textSize="13sp"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android:id="@+id/btnOutbaseLogin"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android:text="登录 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app:backgroundTint="@color/outbase_orange"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同步设置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android:text="同步设置"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android:textSize="16sp"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android:text="同步数量: 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android:textSize="14sp"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&lt;com.google.android.material.slider.Slider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android:id="@+id/sliderCount"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android:valueFrom="1"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android:valueTo="1000"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android:stepSize="1"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android:value="10"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app:thumbColor="@color/primary"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app:trackColorActive="@color/primary"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android:id="@+id/tvCount"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android:layout_width="52dp"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android:text="10"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android:textSize="15sp"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android:gravity="center"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android:orientation="horizontal"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android:gravity="center_vertical"&gt;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android:text="跳过前: 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android:textSize="14sp"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&lt;com.google.android.material.slider.Slider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android:id="@+id/sliderSkip"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android:valueFrom="0"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android:valueTo="3000"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android:stepSize="1"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android:value="0"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app:thumbColor="@color/primary"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app:trackColorActive="@color/primary"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android:id="@+id/tvSkip"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android:layout_width="52dp"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android:textSize="15sp"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android:gravity="center"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android:text="数据来源:"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android:textSize="14sp"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&lt;com.google.android.material.chip.ChipGroup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android:id="@+id/chipGroupSource"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app:singleSelection="true"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app:selectionRequired="true"&gt;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&lt;com.google.android.material.chip.Chip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android:id="@+id/chipIgp"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android:text="iGPSPORT"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style="@style/Widget.MaterialComponents.Chip.Choice"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&lt;com.google.android.material.chip.Chip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android:id="@+id/chipXingzhe"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android:text="行者"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android:checked="true"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style="@style/Widget.MaterialComponents.Chip.Choice"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&lt;com.google.android.material.chip.Chip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android:id="@+id/chipMagene"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android:text="迈金"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style="@style/Widget.MaterialComponents.Chip.Choice"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&lt;com.google.android.material.chip.Chip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android:id="@+id/chipAll"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android:text="全部"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style="@style/Widget.MaterialComponents.Chip.Choice"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&lt;/com.google.android.material.chip.ChipGroup&gt;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android:text="行者GPX自动转FIT(官方转换器)；迈金FIT直链；iGPSPORT原生FIT"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android:textSize="11sp"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android:textColor="@color/text_secondary"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按钮区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android:layout_marginBottom="8dp"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android:orientation="horizontal"&gt;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android:id="@+id/btnSync"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android:layout_height="54dp"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android:layout_weight="1"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android:layout_marginEnd="4dp"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android:text="🚴 同步到Outbase"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android:textSize="13sp"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app:backgroundTint="@color/primary"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app:cornerRadius="12dp"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android:id="@+id/btnTest"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android:layout_height="54dp"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android:layout_marginEnd="4dp"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android:text="🧪测试"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android:textSize="12sp"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style="@style/Widget.MaterialComponents.Button.OutlinedButton"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app:cornerRadius="12dp"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&lt;com.google.android.material.button.MaterialButton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android:id="@+id/btnCopyLog"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android:layout_height="54dp"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android:text="📋复制"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android:textSize="12sp"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style="@style/Widget.MaterialComponents.Button.OutlinedButton"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app:cornerRadius="12dp"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进度条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&lt;com.google.android.material.progressindicator.LinearProgressIndicator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android:id="@+id/progressBar"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android:layout_marginBottom="6dp"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android:visibility="gone"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app:indicatorColor="@color/primary"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app:trackColor="@color/grey_light"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运行日志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&lt;com.google.android.material.card.MaterialCardView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android:layout_marginBottom="6dp"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app:cardCornerRadius="12dp"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app:cardElevation="3dp"&gt;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&lt;LinearLayout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android:padding="12dp"&gt;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android:text="运行日志"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android:textSize="14sp"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android:textStyle="bold"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&lt;ScrollView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android:id="@+id/svLog"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android:layout_height="200dp"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android:layout_marginTop="6dp"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android:background="#F0F0F0"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android:padding="6dp"&gt;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android:id="@+id/tvLog"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android:text="等待操作..."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android:textSize="11sp"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android:fontFamily="monospace"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        android:textColor="@color/text_primary"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    &lt;/ScrollView&gt;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&lt;/com.google.android.material.card.MaterialCardView&gt;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&lt;!-- 鸣谢 --&gt;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android:layout_marginTop="4dp"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android:gravity="center"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android:text="@string/thanks_platforms"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android:textColor="@color/text_secondary"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android:textSize="11sp"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&lt;TextView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android:layout_marginTop="4dp"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android:layout_marginBottom="14dp"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android:gravity="center"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android:text="@string/thanks_testers"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android:textColor="@color/text_secondary"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        android:textSize="11sp"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&lt;/ScrollView&gt;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activity_login_web.xml — 登录页布局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文件路径：app/src/main/res/layout/activity_login_web.xml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&lt;LinearLayout xmlns:android="http://schemas.android.com/apk/res/android"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xmlns:app="http://schemas.android.com/apk/res-auto"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android:layout_height="match_parent"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android:orientation="vertical"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android:fitsSystemWindows="true"&gt;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&lt;com.google.android.material.appbar.MaterialToolbar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android:id="@+id/toolbar"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android:layout_height="?attr/actionBarSize"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android:background="@color/primary"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app:navigationIcon="@drawable/ic_back"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app:titleTextColor="@color/white"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&lt;ProgressBar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android:id="@+id/progressBar"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style="?android:attr/progressBarStyleHorizontal"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android:layout_height="wrap_content"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android:visibility="gone"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&lt;WebView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android:id="@+id/webView"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android:layout_width="match_parent"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android:layout_height="match_parent" /&gt;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&lt;/LinearLayout&gt;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strings.xml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文件路径：app/src/main/res/values/strings.xml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&lt;string name="app_name"&gt;鸡翅幸哲迈进OB&lt;/string&gt;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&lt;string name="not_logged_in"&gt;❌ 未登录&lt;/string&gt;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&lt;string name="thanks_platforms"&gt;鸣谢：感谢 iGPSPORT、迈金、行者、Outbase 为运动用户提供的数据记录与存储服务&lt;/string&gt;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&lt;string name="thanks_testers"&gt;感谢以下人员为软件测试提供的帮助：素甲粉、青岛AUV阿哲、清茶、萧、洪斌大哥、鸽子王腰果、rockozhao、胶州一哥大沽河河长赵铁柱、海参&lt;/string&gt;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colors.xml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文件路径：app/src/main/res/values/colors.xml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name="primary"&gt;#1989FA&lt;/color&gt;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name="primary_dark"&gt;#0D6ED8&lt;/color&gt;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name="igp_green"&gt;#00B96B&lt;/color&gt;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name="xingzhe_blue"&gt;#1989FA&lt;/color&gt;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name="magene_blue"&gt;#2B5797&lt;/color&gt;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name="outbase_orange"&gt;#FF6B00&lt;/color&gt;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name="white"&gt;#FFFFFF&lt;/color&gt;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name="black"&gt;#000000&lt;/color&gt;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name="green"&gt;#4CAF50&lt;/color&gt;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name="red"&gt;#F44336&lt;/color&gt;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name="grey_light"&gt;#F5F5F5&lt;/color&gt;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name="text_primary"&gt;#212121&lt;/color&gt;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&lt;color name="text_secondary"&gt;#999999&lt;/color&gt;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pPr>
        <w:pStyle w:val="18"/>
      </w:pPr>
      <w:r>
        <w:t>themes.xml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>文件路径：app/src/main/res/values/themes.xml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&lt;?xml version="1.0" encoding="utf-8"?&gt;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&lt;style name="Theme.JichiOB" parent="Theme.MaterialComponents.Light.NoActionBar"&gt;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&lt;item name="colorPrimary"&gt;@color/primary&lt;/item&gt;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&lt;item name="colorPrimaryDark"&gt;@color/primary_dark&lt;/item&gt;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&lt;item name="colorAccent"&gt;@color/primary&lt;/item&gt;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    &lt;item name="android:statusBarColor"&gt;@color/primary&lt;/item&gt;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   &lt;/style&gt;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&lt;/resources&gt;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pacing w:after="160"/>
      </w:pPr>
    </w:p>
    <w:p>
      <w:r>
        <w:br w:type="page"/>
      </w:r>
    </w:p>
    <w:p>
      <w:pPr>
        <w:pStyle w:val="16"/>
      </w:pPr>
      <w:r>
        <w:t>7. 版本历史</w:t>
      </w: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00"/>
        <w:gridCol w:w="1700"/>
        <w:gridCol w:w="6260"/>
      </w:tblGrid>
      <w:tr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v6.0.9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2026-08-12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迈金FIT双通道下载（fit_content base64接口，修复新格式记录404）；行者GPX转换北京时间修正；无文件记录优雅跳过；新Logo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v6.0.8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2026-08-11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Outbase CDN切换到h5新端点；行者恢复GPX→FIT端上转换；会话校验修复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v6.0.7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2026-08-11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修复gpx2fit异步调用bug；CDN多策略探测（后证实端点变更）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v6.0.6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2026-08-11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rPr>
                <w:sz w:val="19"/>
                <w:szCs w:val="19"/>
              </w:rPr>
              <w:t>三平台聚合首版：新增迈金OTM全链路、GPX→FIT转换、双模式上传</w:t>
            </w:r>
          </w:p>
        </w:tc>
      </w:tr>
    </w:tbl>
    <w:p>
      <w:pPr>
        <w:spacing w:before="200"/>
      </w:pPr>
    </w:p>
    <w:p>
      <w:pPr>
        <w:pStyle w:val="16"/>
      </w:pPr>
      <w:r>
        <w:t>8. 开源许可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MIT License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Permission is hereby granted, free of charge, to any person obtaining a copy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of this software and associated documentation files (the "Software"), to deal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in the Software without restriction, including without limitation the rights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to use, copy, modify, merge, publish, distribute, sublicense, and/or sell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copies of the Software, and to permit persons to whom the Software is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furnished to do so, subject to the following conditions: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The above copyright notice and this permission notice shall be included in all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copies or substantial portions of the Software.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 xml:space="preserve"> 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THE SOFTWARE IS PROVIDED "AS IS", WITHOUT WARRANTY OF ANY KIND, EXPRESS OR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IMPLIED, INCLUDING BUT NOT LIMITED TO THE WARRANTIES OF MERCHANTABILITY,</w:t>
      </w:r>
    </w:p>
    <w:p>
      <w:pPr>
        <w:shd w:val="clear" w:color="auto" w:fill="F6F8FA"/>
        <w:spacing w:after="0" w:line="259" w:lineRule="auto"/>
      </w:pPr>
      <w:r>
        <w:rPr>
          <w:rFonts w:ascii="Consolas" w:eastAsia="Consolas" w:cs="Consolas" w:hAnsi="Consolas"/>
          <w:sz w:val="15"/>
          <w:szCs w:val="15"/>
        </w:rPr>
        <w:t>FITNESS FOR A PARTICULAR PURPOSE AND NONINFRINGEMENT.</w:t>
      </w:r>
    </w:p>
    <w:p>
      <w:pPr>
        <w:spacing w:after="16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>免责声明：本项目仅供个人数据迁移学习使用。各平台接口细节可能随时变化；请遵守各平台服务条款，勿用于高频请求或商业用途。gpx2fit.js 版权归 Outbase 原作者所有。</w:t>
      </w:r>
    </w:p>
    <w:p>
      <w:pPr>
        <w:spacing w:before="300"/>
      </w:pPr>
    </w:p>
    <w:p>
      <w:pPr>
        <w:spacing w:before="300"/>
      </w:pPr>
      <w:r>
        <w:t>鸣谢：</w:t>
      </w:r>
    </w:p>
    <w:p>
      <w:pPr>
        <w:spacing w:before="300"/>
      </w:pPr>
      <w:r>
        <w:t>感谢iGPSPORT、迈金、行者、Outbase为热爱</w:t>
      </w:r>
      <w:bookmarkStart w:id="0" w:name="_GoBack"/>
      <w:bookmarkEnd w:id="0"/>
      <w:r>
        <w:t>运动用户提供的数据记录与存储服务</w:t>
      </w:r>
    </w:p>
    <w:p>
      <w:pPr>
        <w:spacing w:before="300"/>
      </w:pPr>
      <w:r>
        <w:t>感谢以下骑友(均为骑行爱称)为软件测试提供的帮助：素甲粉、青岛AUV阿哲、清茶、萧、洪斌大哥、鸽子王腰果、rockozhao、胶州一哥大沽河河长赵铁柱、海参</w:t>
      </w:r>
    </w:p>
    <w:sectPr>
      <w:pgSz w:w="11906" w:h="16838"/>
      <w:pgMar w:top="1200" w:right="1200" w:bottom="1200" w:left="120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YaHei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egacy w:legacy="1" w:legacySpace="0" w:legacyIndent="360"/>
      <w:lvlJc w:val="left"/>
      <w:pPr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egacy w:legacy="1" w:legacySpace="0" w:legacyIndent="360"/>
        <w:lvlJc w:val="left"/>
        <w:pPr>
          <w:ind w:left="720" w:hanging="36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63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 Fallback" w:eastAsia="Noto Sans CJK SC" w:hAnsi="Droid Sans Fallback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pPr>
      <w:spacing w:before="240" w:after="120"/>
      <w:jc w:val="center"/>
    </w:pPr>
    <w:rPr>
      <w:rFonts w:ascii="Microsoft YaHei" w:eastAsia="Microsoft YaHei" w:cs="Microsoft YaHei" w:hAnsi="Microsoft YaHei"/>
      <w:b/>
      <w:bCs/>
      <w:color w:val="1A1A1A"/>
      <w:sz w:val="52"/>
      <w:szCs w:val="52"/>
    </w:rPr>
  </w:style>
  <w:style w:type="paragraph" w:customStyle="1" w:styleId="16">
    <w:name w:val="Heading 1"/>
    <w:pPr>
      <w:spacing w:before="300" w:after="180"/>
      <w:outlineLvl w:val="0"/>
    </w:pPr>
    <w:rPr>
      <w:rFonts w:ascii="Microsoft YaHei" w:eastAsia="Microsoft YaHei" w:cs="Microsoft YaHei" w:hAnsi="Microsoft YaHei"/>
      <w:b/>
      <w:bCs/>
      <w:color w:val="0D6ED8"/>
      <w:sz w:val="32"/>
      <w:szCs w:val="32"/>
    </w:rPr>
  </w:style>
  <w:style w:type="paragraph" w:customStyle="1" w:styleId="17">
    <w:name w:val="Heading 2"/>
    <w:pPr>
      <w:spacing w:before="220" w:after="140"/>
      <w:outlineLvl w:val="1"/>
    </w:pPr>
    <w:rPr>
      <w:rFonts w:ascii="Microsoft YaHei" w:eastAsia="Microsoft YaHei" w:cs="Microsoft YaHei" w:hAnsi="Microsoft YaHei"/>
      <w:b/>
      <w:bCs/>
      <w:color w:val="1A1A1A"/>
      <w:sz w:val="27"/>
      <w:szCs w:val="27"/>
    </w:rPr>
  </w:style>
  <w:style w:type="paragraph" w:customStyle="1" w:styleId="18">
    <w:name w:val="Heading 3"/>
    <w:pPr>
      <w:spacing w:before="160" w:after="100"/>
      <w:outlineLvl w:val="2"/>
    </w:pPr>
    <w:rPr>
      <w:rFonts w:ascii="Microsoft YaHei" w:eastAsia="Microsoft YaHei" w:cs="Microsoft YaHei" w:hAnsi="Microsoft YaHei"/>
      <w:b/>
      <w:bCs/>
      <w:color w:val="444444"/>
      <w:sz w:val="23"/>
      <w:szCs w:val="23"/>
    </w:rPr>
  </w:style>
  <w:style w:type="paragraph" w:customStyle="1" w:styleId="19">
    <w:name w:val="Heading 4"/>
    <w:rPr>
      <w:rFonts w:ascii="Microsoft YaHei" w:eastAsia="Microsoft YaHei" w:cs="Microsoft YaHei" w:hAnsi="Microsoft YaHei"/>
      <w:i/>
      <w:iCs/>
      <w:color w:val="2E74B5"/>
      <w:sz w:val="22"/>
      <w:szCs w:val="22"/>
    </w:rPr>
  </w:style>
  <w:style w:type="paragraph" w:customStyle="1" w:styleId="20">
    <w:name w:val="Heading 5"/>
    <w:rPr>
      <w:rFonts w:ascii="Microsoft YaHei" w:eastAsia="Microsoft YaHei" w:cs="Microsoft YaHei" w:hAnsi="Microsoft YaHei"/>
      <w:color w:val="2E74B5"/>
      <w:sz w:val="22"/>
      <w:szCs w:val="22"/>
    </w:rPr>
  </w:style>
  <w:style w:type="paragraph" w:customStyle="1" w:styleId="21">
    <w:name w:val="Heading 6"/>
    <w:rPr>
      <w:rFonts w:ascii="Microsoft YaHei" w:eastAsia="Microsoft YaHei" w:cs="Microsoft YaHei" w:hAnsi="Microsoft YaHei"/>
      <w:color w:val="1F4D78"/>
      <w:sz w:val="22"/>
      <w:szCs w:val="22"/>
    </w:rPr>
  </w:style>
  <w:style w:type="paragraph" w:styleId="22">
    <w:name w:val="Strong"/>
    <w:rPr>
      <w:rFonts w:ascii="Microsoft YaHei" w:eastAsia="Microsoft YaHei" w:cs="Microsoft YaHei" w:hAnsi="Microsoft YaHei"/>
      <w:b/>
      <w:bCs/>
      <w:sz w:val="22"/>
      <w:szCs w:val="22"/>
    </w:rPr>
  </w:style>
  <w:style w:type="paragraph" w:customStyle="1" w:styleId="23">
    <w:name w:val="List Paragraph"/>
    <w:rPr>
      <w:rFonts w:ascii="Microsoft YaHei" w:eastAsia="Microsoft YaHei" w:cs="Microsoft YaHei" w:hAnsi="Microsoft YaHei"/>
      <w:sz w:val="22"/>
      <w:szCs w:val="22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Microsoft YaHei" w:eastAsia="Microsoft YaHei" w:cs="Microsoft YaHei" w:hAnsi="Microsoft YaHei"/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Microsoft YaHei" w:eastAsia="Microsoft YaHei" w:cs="Microsoft YaHei" w:hAnsi="Microsoft YaHe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Yozo_Office</Application>
  <Pages>56</Pages>
  <Words>12189</Words>
  <Characters>83120</Characters>
  <Lines>2946</Lines>
  <Paragraphs>2668</Paragraphs>
  <CharactersWithSpaces>118794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vivo用户</cp:lastModifiedBy>
  <cp:revision>0</cp:revision>
  <dcterms:modified xsi:type="dcterms:W3CDTF">2026-08-11T17:47:50Z</dcterms:modified>
</cp:coreProperties>
</file>